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90" w:type="dxa"/>
        <w:tblLayout w:type="fixed"/>
        <w:tblCellMar>
          <w:left w:w="115" w:type="dxa"/>
          <w:right w:w="115" w:type="dxa"/>
        </w:tblCellMar>
        <w:tblLook w:val="0420" w:firstRow="1" w:lastRow="0" w:firstColumn="0" w:lastColumn="0" w:noHBand="0" w:noVBand="1"/>
      </w:tblPr>
      <w:tblGrid>
        <w:gridCol w:w="3600"/>
        <w:gridCol w:w="720"/>
        <w:gridCol w:w="6470"/>
      </w:tblGrid>
      <w:tr w:rsidR="001B2ABD" w:rsidRPr="005A7D62" w14:paraId="2E2B53ED" w14:textId="77777777" w:rsidTr="00EC46EE">
        <w:trPr>
          <w:trHeight w:val="4410"/>
        </w:trPr>
        <w:tc>
          <w:tcPr>
            <w:tcW w:w="3600" w:type="dxa"/>
            <w:vAlign w:val="bottom"/>
          </w:tcPr>
          <w:p w14:paraId="78C73677" w14:textId="799EDCD8" w:rsidR="001B2ABD" w:rsidRPr="005A7D62" w:rsidRDefault="005C601C" w:rsidP="001B2ABD">
            <w:pPr>
              <w:tabs>
                <w:tab w:val="left" w:pos="990"/>
              </w:tabs>
              <w:jc w:val="center"/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noProof/>
                <w:szCs w:val="18"/>
                <w:lang w:val="es-ES_tradnl"/>
              </w:rPr>
              <w:drawing>
                <wp:inline distT="0" distB="0" distL="0" distR="0" wp14:anchorId="0C618081" wp14:editId="48D91FF0">
                  <wp:extent cx="1893021" cy="2524427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021" cy="2524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0D817D8D" w14:textId="02F7B961" w:rsidR="001B2ABD" w:rsidRPr="005A7D62" w:rsidRDefault="001B2ABD" w:rsidP="000C45FF">
            <w:pPr>
              <w:tabs>
                <w:tab w:val="left" w:pos="990"/>
              </w:tabs>
              <w:rPr>
                <w:rFonts w:ascii="Arial" w:hAnsi="Arial" w:cs="Arial"/>
                <w:szCs w:val="18"/>
              </w:rPr>
            </w:pPr>
          </w:p>
        </w:tc>
        <w:tc>
          <w:tcPr>
            <w:tcW w:w="6470" w:type="dxa"/>
            <w:vAlign w:val="bottom"/>
          </w:tcPr>
          <w:p w14:paraId="3BBA49B0" w14:textId="6118C540" w:rsidR="001B2ABD" w:rsidRPr="00C11FDF" w:rsidRDefault="005C601C" w:rsidP="001B2ABD">
            <w:pPr>
              <w:pStyle w:val="Ttulo"/>
              <w:rPr>
                <w:rFonts w:ascii="Arial Black" w:hAnsi="Arial Black"/>
                <w:sz w:val="48"/>
                <w:szCs w:val="48"/>
              </w:rPr>
            </w:pPr>
            <w:r w:rsidRPr="00C11FDF">
              <w:rPr>
                <w:rFonts w:ascii="Arial Black" w:hAnsi="Arial Black"/>
                <w:sz w:val="72"/>
                <w:szCs w:val="72"/>
              </w:rPr>
              <w:t>h</w:t>
            </w:r>
            <w:r w:rsidRPr="00C11FDF">
              <w:rPr>
                <w:rFonts w:ascii="Arial Black" w:hAnsi="Arial Black"/>
                <w:sz w:val="52"/>
                <w:szCs w:val="52"/>
              </w:rPr>
              <w:t xml:space="preserve">arold andres </w:t>
            </w:r>
            <w:r w:rsidRPr="00C11FDF">
              <w:rPr>
                <w:rFonts w:ascii="Arial Black" w:hAnsi="Arial Black"/>
                <w:sz w:val="48"/>
                <w:szCs w:val="48"/>
              </w:rPr>
              <w:t>vargas diaz</w:t>
            </w:r>
          </w:p>
          <w:p w14:paraId="74A9B901" w14:textId="00CC97C9" w:rsidR="001B2ABD" w:rsidRPr="001F0A42" w:rsidRDefault="00D75ACD" w:rsidP="001B2ABD">
            <w:pPr>
              <w:pStyle w:val="Subttulo"/>
              <w:rPr>
                <w:rFonts w:ascii="Arial" w:hAnsi="Arial" w:cs="Arial"/>
                <w:sz w:val="56"/>
                <w:szCs w:val="56"/>
              </w:rPr>
            </w:pPr>
            <w:r w:rsidRPr="005639B9">
              <w:rPr>
                <w:rFonts w:ascii="Arial" w:hAnsi="Arial" w:cs="Arial"/>
                <w:spacing w:val="0"/>
                <w:w w:val="37"/>
                <w:sz w:val="48"/>
                <w:szCs w:val="48"/>
              </w:rPr>
              <w:t>DESARROLLADOR WEB</w:t>
            </w:r>
            <w:r w:rsidR="00C11FDF" w:rsidRPr="005639B9">
              <w:rPr>
                <w:rFonts w:ascii="Arial" w:hAnsi="Arial" w:cs="Arial"/>
                <w:spacing w:val="0"/>
                <w:w w:val="37"/>
                <w:sz w:val="48"/>
                <w:szCs w:val="48"/>
              </w:rPr>
              <w:t xml:space="preserve"> </w:t>
            </w:r>
            <w:r w:rsidR="00C11FDF" w:rsidRPr="005639B9">
              <w:rPr>
                <w:rFonts w:ascii="Arial" w:hAnsi="Arial" w:cs="Arial"/>
                <w:spacing w:val="21"/>
                <w:w w:val="37"/>
                <w:sz w:val="48"/>
                <w:szCs w:val="48"/>
              </w:rPr>
              <w:t xml:space="preserve"> </w:t>
            </w:r>
          </w:p>
        </w:tc>
      </w:tr>
      <w:tr w:rsidR="001B2ABD" w:rsidRPr="005A7D62" w14:paraId="40D9E906" w14:textId="77777777" w:rsidTr="00EC46EE">
        <w:tc>
          <w:tcPr>
            <w:tcW w:w="3600" w:type="dxa"/>
          </w:tcPr>
          <w:sdt>
            <w:sdtPr>
              <w:rPr>
                <w:rFonts w:ascii="Arial" w:hAnsi="Arial" w:cs="Arial"/>
                <w:sz w:val="18"/>
                <w:szCs w:val="18"/>
              </w:rPr>
              <w:id w:val="-1711873194"/>
              <w:placeholder>
                <w:docPart w:val="22AA33903A154C42A6A29D6DC1B750A3"/>
              </w:placeholder>
              <w:temporary/>
              <w:showingPlcHdr/>
              <w15:appearance w15:val="hidden"/>
            </w:sdtPr>
            <w:sdtContent>
              <w:p w14:paraId="4F3F689D" w14:textId="77777777" w:rsidR="001B2ABD" w:rsidRPr="005A7D62" w:rsidRDefault="00036450" w:rsidP="00036450">
                <w:pPr>
                  <w:pStyle w:val="Ttulo3"/>
                  <w:rPr>
                    <w:rFonts w:ascii="Arial" w:hAnsi="Arial" w:cs="Arial"/>
                    <w:sz w:val="18"/>
                    <w:szCs w:val="18"/>
                  </w:rPr>
                </w:pPr>
                <w:r w:rsidRPr="000B5FA1">
                  <w:rPr>
                    <w:rFonts w:ascii="Arial" w:hAnsi="Arial" w:cs="Arial"/>
                    <w:color w:val="auto"/>
                    <w:sz w:val="18"/>
                    <w:szCs w:val="18"/>
                    <w:lang w:bidi="es-ES"/>
                  </w:rPr>
                  <w:t>Perfil</w:t>
                </w:r>
              </w:p>
            </w:sdtContent>
          </w:sdt>
          <w:p w14:paraId="7567E7A4" w14:textId="54198506" w:rsidR="00036450" w:rsidRPr="00640266" w:rsidRDefault="00255393" w:rsidP="004E6961">
            <w:pPr>
              <w:rPr>
                <w:rFonts w:ascii="Arial" w:hAnsi="Arial" w:cs="Arial"/>
                <w:szCs w:val="18"/>
              </w:rPr>
            </w:pPr>
            <w:r w:rsidRPr="00640266">
              <w:rPr>
                <w:rFonts w:ascii="Arial" w:hAnsi="Arial" w:cs="Arial"/>
                <w:szCs w:val="18"/>
              </w:rPr>
              <w:t xml:space="preserve">Soy </w:t>
            </w:r>
            <w:r w:rsidR="005639B9">
              <w:rPr>
                <w:rFonts w:ascii="Arial" w:hAnsi="Arial" w:cs="Arial"/>
                <w:szCs w:val="18"/>
              </w:rPr>
              <w:t xml:space="preserve">desarrollador </w:t>
            </w:r>
            <w:proofErr w:type="gramStart"/>
            <w:r w:rsidR="005639B9" w:rsidRPr="00640266">
              <w:rPr>
                <w:rFonts w:ascii="Arial" w:hAnsi="Arial" w:cs="Arial"/>
                <w:szCs w:val="18"/>
              </w:rPr>
              <w:t>web</w:t>
            </w:r>
            <w:r w:rsidR="005639B9">
              <w:rPr>
                <w:rFonts w:ascii="Arial" w:hAnsi="Arial" w:cs="Arial"/>
                <w:szCs w:val="18"/>
              </w:rPr>
              <w:t xml:space="preserve"> </w:t>
            </w:r>
            <w:r w:rsidRPr="00640266">
              <w:rPr>
                <w:rFonts w:ascii="Arial" w:hAnsi="Arial" w:cs="Arial"/>
                <w:szCs w:val="18"/>
              </w:rPr>
              <w:t xml:space="preserve"> con</w:t>
            </w:r>
            <w:proofErr w:type="gramEnd"/>
            <w:r w:rsidRPr="00640266">
              <w:rPr>
                <w:rFonts w:ascii="Arial" w:hAnsi="Arial" w:cs="Arial"/>
                <w:szCs w:val="18"/>
              </w:rPr>
              <w:t xml:space="preserve"> </w:t>
            </w:r>
            <w:r w:rsidR="0005087D" w:rsidRPr="00640266">
              <w:rPr>
                <w:rFonts w:ascii="Arial" w:hAnsi="Arial" w:cs="Arial"/>
                <w:szCs w:val="18"/>
              </w:rPr>
              <w:t>2</w:t>
            </w:r>
            <w:r w:rsidRPr="00640266">
              <w:rPr>
                <w:rFonts w:ascii="Arial" w:hAnsi="Arial" w:cs="Arial"/>
                <w:szCs w:val="18"/>
              </w:rPr>
              <w:t>1</w:t>
            </w:r>
            <w:r w:rsidR="0005087D" w:rsidRPr="00640266">
              <w:rPr>
                <w:rFonts w:ascii="Arial" w:hAnsi="Arial" w:cs="Arial"/>
                <w:szCs w:val="18"/>
              </w:rPr>
              <w:t xml:space="preserve"> meses </w:t>
            </w:r>
            <w:r w:rsidRPr="00640266">
              <w:rPr>
                <w:rFonts w:ascii="Arial" w:hAnsi="Arial" w:cs="Arial"/>
                <w:szCs w:val="18"/>
              </w:rPr>
              <w:t>de experiencia</w:t>
            </w:r>
            <w:r w:rsidR="00640266">
              <w:rPr>
                <w:rFonts w:ascii="Arial" w:hAnsi="Arial" w:cs="Arial"/>
                <w:szCs w:val="18"/>
              </w:rPr>
              <w:t xml:space="preserve"> </w:t>
            </w:r>
            <w:r w:rsidR="00640266" w:rsidRPr="00640266">
              <w:rPr>
                <w:rFonts w:ascii="Arial" w:hAnsi="Arial" w:cs="Arial"/>
              </w:rPr>
              <w:t>tengo conocimientos teóricos y prácticos</w:t>
            </w:r>
            <w:r w:rsidR="00640266">
              <w:rPr>
                <w:rFonts w:ascii="Arial" w:hAnsi="Arial" w:cs="Arial"/>
              </w:rPr>
              <w:t xml:space="preserve"> en </w:t>
            </w:r>
            <w:r w:rsidR="00640266" w:rsidRPr="00640266">
              <w:rPr>
                <w:rFonts w:ascii="Arial" w:hAnsi="Arial" w:cs="Arial"/>
              </w:rPr>
              <w:t>desarrollo de software</w:t>
            </w:r>
            <w:r w:rsidR="00A75030">
              <w:rPr>
                <w:rFonts w:ascii="Arial" w:hAnsi="Arial" w:cs="Arial"/>
              </w:rPr>
              <w:t xml:space="preserve"> con JavaScript</w:t>
            </w:r>
            <w:r w:rsidRPr="00640266">
              <w:rPr>
                <w:rFonts w:ascii="Arial" w:hAnsi="Arial" w:cs="Arial"/>
                <w:szCs w:val="18"/>
              </w:rPr>
              <w:t>,</w:t>
            </w:r>
            <w:r w:rsidR="00A75030">
              <w:rPr>
                <w:rFonts w:ascii="Arial" w:hAnsi="Arial" w:cs="Arial"/>
                <w:szCs w:val="18"/>
              </w:rPr>
              <w:t xml:space="preserve"> Vue.js</w:t>
            </w:r>
            <w:r w:rsidR="0046064C">
              <w:rPr>
                <w:rFonts w:ascii="Arial" w:hAnsi="Arial" w:cs="Arial"/>
                <w:szCs w:val="18"/>
              </w:rPr>
              <w:t>, Node.js</w:t>
            </w:r>
            <w:r w:rsidR="005639B9">
              <w:rPr>
                <w:rFonts w:ascii="Arial" w:hAnsi="Arial" w:cs="Arial"/>
                <w:szCs w:val="18"/>
              </w:rPr>
              <w:t xml:space="preserve"> y </w:t>
            </w:r>
            <w:proofErr w:type="spellStart"/>
            <w:r w:rsidR="005639B9">
              <w:rPr>
                <w:rFonts w:ascii="Arial" w:hAnsi="Arial" w:cs="Arial"/>
                <w:szCs w:val="18"/>
              </w:rPr>
              <w:t>mongoDB</w:t>
            </w:r>
            <w:proofErr w:type="spellEnd"/>
            <w:r w:rsidRPr="00640266">
              <w:rPr>
                <w:rFonts w:ascii="Arial" w:hAnsi="Arial" w:cs="Arial"/>
                <w:szCs w:val="18"/>
              </w:rPr>
              <w:t xml:space="preserve"> </w:t>
            </w:r>
            <w:r w:rsidR="0005087D" w:rsidRPr="00640266">
              <w:rPr>
                <w:rFonts w:ascii="Arial" w:hAnsi="Arial" w:cs="Arial"/>
              </w:rPr>
              <w:t>cuento con capacidades como la obtención y análisis de información, solución de problemas de manera eficiente, paciencia y atención al detalle. Cumplo con las labores y requerimientos que se me exigen desempeñándome eficientemente y así adquirir más conocimientos para un mejor desempeño diario, poseo habilidades como liderazgo, trabajo bajo presión y trabajo en equipo, soy proactivo, creativo, ordenado y responsable, con muchos deseos de superación profesional.</w:t>
            </w:r>
          </w:p>
          <w:p w14:paraId="2F748D9E" w14:textId="66183E53" w:rsidR="00EB30BF" w:rsidRDefault="00EB30BF" w:rsidP="003A2E9A">
            <w:pPr>
              <w:pStyle w:val="Sinespaciado"/>
            </w:pPr>
          </w:p>
          <w:p w14:paraId="6542D2DB" w14:textId="2BC1B4FD" w:rsidR="00EB30BF" w:rsidRPr="00EB30BF" w:rsidRDefault="00EB30BF" w:rsidP="003A2E9A">
            <w:pPr>
              <w:pStyle w:val="Sinespaciado"/>
              <w:rPr>
                <w:b/>
                <w:bCs/>
              </w:rPr>
            </w:pPr>
            <w:r w:rsidRPr="00EB30BF">
              <w:rPr>
                <w:b/>
                <w:bCs/>
              </w:rPr>
              <w:t>Contacto</w:t>
            </w:r>
          </w:p>
          <w:p w14:paraId="5115BC53" w14:textId="26343239" w:rsidR="00EB30BF" w:rsidRDefault="00EB30BF" w:rsidP="003A2E9A">
            <w:pPr>
              <w:pStyle w:val="Sinespaciado"/>
            </w:pPr>
          </w:p>
          <w:p w14:paraId="226499AC" w14:textId="74446468" w:rsidR="00EC46EE" w:rsidRDefault="00EC46EE" w:rsidP="003A2E9A">
            <w:pPr>
              <w:pStyle w:val="Sinespaciado"/>
            </w:pPr>
            <w:r>
              <w:rPr>
                <w:noProof/>
              </w:rPr>
              <w:drawing>
                <wp:inline distT="0" distB="0" distL="0" distR="0" wp14:anchorId="7ECCE2DD" wp14:editId="63670E17">
                  <wp:extent cx="219694" cy="219694"/>
                  <wp:effectExtent l="0" t="0" r="9525" b="9525"/>
                  <wp:docPr id="54" name="Gráfico 54" descr="Contor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Gráfico 54" descr="Contorno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87" cy="2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A41EB" w14:textId="02413CBC" w:rsidR="00EC46EE" w:rsidRDefault="0019008A" w:rsidP="00EB30BF">
            <w:pPr>
              <w:pStyle w:val="Sinespaciado"/>
            </w:pPr>
            <w:r w:rsidRPr="003A2E9A">
              <w:t xml:space="preserve">Andresdias24@gmail.com   </w:t>
            </w:r>
          </w:p>
          <w:p w14:paraId="33D86C9A" w14:textId="77777777" w:rsidR="00EC46EE" w:rsidRDefault="00EC46EE" w:rsidP="00EB30BF">
            <w:pPr>
              <w:pStyle w:val="Sinespaciado"/>
            </w:pPr>
            <w:r>
              <w:rPr>
                <w:noProof/>
              </w:rPr>
              <w:drawing>
                <wp:inline distT="0" distB="0" distL="0" distR="0" wp14:anchorId="00DCDB6E" wp14:editId="53E60CB0">
                  <wp:extent cx="184067" cy="184067"/>
                  <wp:effectExtent l="0" t="0" r="6985" b="6985"/>
                  <wp:docPr id="53" name="Gráfico 53" descr="Auricul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Gráfico 53" descr="Auricular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89" cy="19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494A0" w14:textId="645AEBF2" w:rsidR="00EB30BF" w:rsidRPr="003A2E9A" w:rsidRDefault="0019008A" w:rsidP="00EB30BF">
            <w:pPr>
              <w:pStyle w:val="Sinespaciado"/>
            </w:pPr>
            <w:r w:rsidRPr="003A2E9A">
              <w:t>+57 319</w:t>
            </w:r>
            <w:r w:rsidR="00654F8C">
              <w:t>-</w:t>
            </w:r>
            <w:r w:rsidRPr="003A2E9A">
              <w:t>674</w:t>
            </w:r>
            <w:r w:rsidR="00654F8C">
              <w:t>-</w:t>
            </w:r>
            <w:r w:rsidRPr="003A2E9A">
              <w:t>8729</w:t>
            </w:r>
          </w:p>
          <w:p w14:paraId="635D9D67" w14:textId="3292A02D" w:rsidR="00EC46EE" w:rsidRDefault="00EC46EE" w:rsidP="003A2E9A">
            <w:pPr>
              <w:pStyle w:val="Sinespaciado"/>
            </w:pPr>
            <w:r>
              <w:rPr>
                <w:noProof/>
              </w:rPr>
              <w:drawing>
                <wp:inline distT="0" distB="0" distL="0" distR="0" wp14:anchorId="67871F64" wp14:editId="5E1B08D8">
                  <wp:extent cx="201880" cy="201880"/>
                  <wp:effectExtent l="0" t="0" r="8255" b="8255"/>
                  <wp:docPr id="55" name="Gráfico 55" descr="América en globo terráque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Gráfico 55" descr="América en globo terráqueo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48" cy="208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9008A" w:rsidRPr="003A2E9A">
              <w:t xml:space="preserve"> </w:t>
            </w:r>
          </w:p>
          <w:p w14:paraId="5AC628EB" w14:textId="7F510C9B" w:rsidR="00C92DF6" w:rsidRPr="003A2E9A" w:rsidRDefault="0019008A" w:rsidP="003A2E9A">
            <w:pPr>
              <w:pStyle w:val="Sinespaciado"/>
            </w:pPr>
            <w:r w:rsidRPr="003A2E9A">
              <w:t xml:space="preserve">Bogotá </w:t>
            </w:r>
            <w:r w:rsidR="00473EE6" w:rsidRPr="003A2E9A">
              <w:t>–</w:t>
            </w:r>
            <w:r w:rsidRPr="003A2E9A">
              <w:t xml:space="preserve"> Colombia</w:t>
            </w:r>
          </w:p>
          <w:p w14:paraId="44482291" w14:textId="77777777" w:rsidR="003A2E9A" w:rsidRPr="003A2E9A" w:rsidRDefault="000E534A" w:rsidP="003A2E9A">
            <w:pPr>
              <w:pStyle w:val="Sinespaciado"/>
            </w:pPr>
            <w:r w:rsidRPr="003A2E9A">
              <w:rPr>
                <w:noProof/>
              </w:rPr>
              <w:drawing>
                <wp:inline distT="0" distB="0" distL="0" distR="0" wp14:anchorId="0C3BEED8" wp14:editId="68658C23">
                  <wp:extent cx="268828" cy="262890"/>
                  <wp:effectExtent l="0" t="0" r="0" b="0"/>
                  <wp:docPr id="2" name="Imagen 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lum/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28" cy="26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E20E6D" w14:textId="007319C3" w:rsidR="00EC46EE" w:rsidRDefault="00654F8C" w:rsidP="00EC46EE">
            <w:pPr>
              <w:pStyle w:val="Sinespaciado"/>
            </w:pPr>
            <w:hyperlink r:id="rId18" w:history="1">
              <w:r w:rsidR="00C11FDF" w:rsidRPr="00C11FDF">
                <w:rPr>
                  <w:rStyle w:val="Hipervnculo"/>
                </w:rPr>
                <w:t>https://www.linkedin.com/in/harold-andres-vargas-diaz-bb</w:t>
              </w:r>
              <w:r w:rsidR="00C11FDF" w:rsidRPr="00C11FDF">
                <w:rPr>
                  <w:rStyle w:val="Hipervnculo"/>
                </w:rPr>
                <w:t>7</w:t>
              </w:r>
              <w:r w:rsidR="00C11FDF" w:rsidRPr="00C11FDF">
                <w:rPr>
                  <w:rStyle w:val="Hipervnculo"/>
                </w:rPr>
                <w:t>93617b/</w:t>
              </w:r>
            </w:hyperlink>
          </w:p>
          <w:p w14:paraId="52EB47AB" w14:textId="60FAE2F7" w:rsidR="001F0A42" w:rsidRPr="00EC46EE" w:rsidRDefault="001F0A42" w:rsidP="00EC46EE">
            <w:pPr>
              <w:pStyle w:val="Sinespaciado"/>
            </w:pPr>
            <w:r w:rsidRPr="00EC46EE">
              <w:rPr>
                <w:noProof/>
              </w:rPr>
              <w:drawing>
                <wp:inline distT="0" distB="0" distL="0" distR="0" wp14:anchorId="60DE41A2" wp14:editId="25B9088E">
                  <wp:extent cx="279070" cy="279070"/>
                  <wp:effectExtent l="0" t="0" r="6985" b="0"/>
                  <wp:docPr id="51" name="Gráfico 51" descr="Intern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Gráfico 51" descr="Internet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08" cy="293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D8E129" w14:textId="495B2C4C" w:rsidR="00EC46EE" w:rsidRDefault="00654F8C" w:rsidP="003A2E9A">
            <w:pPr>
              <w:pStyle w:val="Sinespaciado"/>
            </w:pPr>
            <w:hyperlink r:id="rId21" w:history="1">
              <w:r w:rsidR="00C11FDF" w:rsidRPr="00AC6DFA">
                <w:rPr>
                  <w:rStyle w:val="Hipervnculo"/>
                </w:rPr>
                <w:t>http://www.andres-diaz.xyz/</w:t>
              </w:r>
            </w:hyperlink>
          </w:p>
          <w:p w14:paraId="5ADC9705" w14:textId="77777777" w:rsidR="00C11FDF" w:rsidRPr="003A2E9A" w:rsidRDefault="00C11FDF" w:rsidP="003A2E9A">
            <w:pPr>
              <w:pStyle w:val="Sinespaciado"/>
            </w:pPr>
          </w:p>
          <w:p w14:paraId="65B91EC7" w14:textId="1642AF4C" w:rsidR="00DA480D" w:rsidRPr="00EC46EE" w:rsidRDefault="00983E88" w:rsidP="000E534A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C46EE">
              <w:rPr>
                <w:rFonts w:ascii="Arial" w:hAnsi="Arial" w:cs="Arial"/>
                <w:b/>
                <w:bCs/>
                <w:sz w:val="20"/>
                <w:szCs w:val="20"/>
              </w:rPr>
              <w:t>Habilidades</w:t>
            </w:r>
          </w:p>
          <w:p w14:paraId="174BC271" w14:textId="77777777" w:rsidR="00EC46EE" w:rsidRPr="005A7D62" w:rsidRDefault="00EC46EE" w:rsidP="000E534A">
            <w:pPr>
              <w:jc w:val="both"/>
              <w:rPr>
                <w:rFonts w:ascii="Arial" w:hAnsi="Arial" w:cs="Arial"/>
                <w:szCs w:val="18"/>
              </w:rPr>
            </w:pPr>
          </w:p>
          <w:p w14:paraId="09D1B7E6" w14:textId="003BEE3C" w:rsidR="004D3011" w:rsidRPr="005A7D62" w:rsidRDefault="00664CEB" w:rsidP="004D3011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DE3EC07" wp14:editId="1B3381A2">
                      <wp:simplePos x="0" y="0"/>
                      <wp:positionH relativeFrom="column">
                        <wp:posOffset>687074</wp:posOffset>
                      </wp:positionH>
                      <wp:positionV relativeFrom="paragraph">
                        <wp:posOffset>31853</wp:posOffset>
                      </wp:positionV>
                      <wp:extent cx="68580" cy="57785"/>
                      <wp:effectExtent l="0" t="0" r="26670" b="18415"/>
                      <wp:wrapNone/>
                      <wp:docPr id="10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3D0DB4E4" w14:textId="77777777" w:rsidR="00654F8C" w:rsidRDefault="00654F8C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E3EC07" id="Shape8_0" o:spid="_x0000_s1026" style="position:absolute;margin-left:54.1pt;margin-top:2.5pt;width:5.4pt;height: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3D0DB4E4" w14:textId="77777777" w:rsidR="00654F8C" w:rsidRDefault="00654F8C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9008A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FEC3B84" wp14:editId="33199F12">
                      <wp:simplePos x="0" y="0"/>
                      <wp:positionH relativeFrom="column">
                        <wp:posOffset>1073785</wp:posOffset>
                      </wp:positionH>
                      <wp:positionV relativeFrom="paragraph">
                        <wp:posOffset>22860</wp:posOffset>
                      </wp:positionV>
                      <wp:extent cx="68580" cy="57785"/>
                      <wp:effectExtent l="0" t="0" r="26670" b="18415"/>
                      <wp:wrapNone/>
                      <wp:docPr id="26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6FFD3F0B" w14:textId="77777777" w:rsidR="00654F8C" w:rsidRDefault="00654F8C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EC3B84" id="_x0000_s1027" style="position:absolute;margin-left:84.55pt;margin-top:1.8pt;width:5.4pt;height:4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6FFD3F0B" w14:textId="77777777" w:rsidR="00654F8C" w:rsidRDefault="00654F8C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9008A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A0D9C5F" wp14:editId="051C5AEC">
                      <wp:simplePos x="0" y="0"/>
                      <wp:positionH relativeFrom="column">
                        <wp:posOffset>1199515</wp:posOffset>
                      </wp:positionH>
                      <wp:positionV relativeFrom="paragraph">
                        <wp:posOffset>19216</wp:posOffset>
                      </wp:positionV>
                      <wp:extent cx="68580" cy="57785"/>
                      <wp:effectExtent l="0" t="0" r="26670" b="18415"/>
                      <wp:wrapNone/>
                      <wp:docPr id="33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 w="12700">
                                <a:solidFill>
                                  <a:schemeClr val="accent6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6470F86F" w14:textId="77777777" w:rsidR="00654F8C" w:rsidRDefault="00654F8C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0D9C5F" id="_x0000_s1028" style="position:absolute;margin-left:94.45pt;margin-top:1.5pt;width:5.4pt;height:4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" adj="-11796480,,5400" path="m10797,l8278,8256,,8256r6722,5149l4198,21600r6599,-5020l17401,21600,14878,13405,21600,8256r-8279,l10797,xe" fillcolor="#968c8c [3209]" strokecolor="#968c8c [3209]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6470F86F" w14:textId="77777777" w:rsidR="00654F8C" w:rsidRDefault="00654F8C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9008A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C04C065" wp14:editId="04561C68">
                      <wp:simplePos x="0" y="0"/>
                      <wp:positionH relativeFrom="column">
                        <wp:posOffset>951230</wp:posOffset>
                      </wp:positionH>
                      <wp:positionV relativeFrom="paragraph">
                        <wp:posOffset>26836</wp:posOffset>
                      </wp:positionV>
                      <wp:extent cx="68580" cy="57785"/>
                      <wp:effectExtent l="0" t="0" r="26670" b="18415"/>
                      <wp:wrapNone/>
                      <wp:docPr id="20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22686760" w14:textId="77777777" w:rsidR="00654F8C" w:rsidRDefault="00654F8C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04C065" id="_x0000_s1029" style="position:absolute;margin-left:74.9pt;margin-top:2.1pt;width:5.4pt;height:4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22686760" w14:textId="77777777" w:rsidR="00654F8C" w:rsidRDefault="00654F8C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B32E745" wp14:editId="6468C691">
                      <wp:simplePos x="0" y="0"/>
                      <wp:positionH relativeFrom="column">
                        <wp:posOffset>825500</wp:posOffset>
                      </wp:positionH>
                      <wp:positionV relativeFrom="paragraph">
                        <wp:posOffset>24599</wp:posOffset>
                      </wp:positionV>
                      <wp:extent cx="68580" cy="57785"/>
                      <wp:effectExtent l="0" t="0" r="26670" b="18415"/>
                      <wp:wrapNone/>
                      <wp:docPr id="14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7611F10C" w14:textId="77777777" w:rsidR="00654F8C" w:rsidRDefault="00654F8C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32E745" id="_x0000_s1030" style="position:absolute;margin-left:65pt;margin-top:1.95pt;width:5.4pt;height:4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7611F10C" w14:textId="77777777" w:rsidR="00654F8C" w:rsidRDefault="00654F8C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szCs w:val="18"/>
              </w:rPr>
              <w:t xml:space="preserve">JavaScript         </w:t>
            </w:r>
          </w:p>
          <w:p w14:paraId="452943B7" w14:textId="1100AFD2" w:rsidR="0050526B" w:rsidRPr="005A7D62" w:rsidRDefault="0048350B" w:rsidP="004D3011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28E94B6" wp14:editId="2B623B75">
                      <wp:simplePos x="0" y="0"/>
                      <wp:positionH relativeFrom="column">
                        <wp:posOffset>1204818</wp:posOffset>
                      </wp:positionH>
                      <wp:positionV relativeFrom="paragraph">
                        <wp:posOffset>26225</wp:posOffset>
                      </wp:positionV>
                      <wp:extent cx="68580" cy="57785"/>
                      <wp:effectExtent l="0" t="0" r="26670" b="18415"/>
                      <wp:wrapNone/>
                      <wp:docPr id="34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 w="12700">
                                <a:solidFill>
                                  <a:schemeClr val="accent6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25E4086B" w14:textId="77777777" w:rsidR="00654F8C" w:rsidRDefault="00654F8C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8E94B6" id="_x0000_s1031" style="position:absolute;margin-left:94.85pt;margin-top:2.05pt;width:5.4pt;height:4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" adj="-11796480,,5400" path="m10797,l8278,8256,,8256r6722,5149l4198,21600r6599,-5020l17401,21600,14878,13405,21600,8256r-8279,l10797,xe" fillcolor="#968c8c [3209]" strokecolor="#968c8c [3209]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25E4086B" w14:textId="77777777" w:rsidR="00654F8C" w:rsidRDefault="00654F8C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9008A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A5CB446" wp14:editId="63D5683F">
                      <wp:simplePos x="0" y="0"/>
                      <wp:positionH relativeFrom="column">
                        <wp:posOffset>1067435</wp:posOffset>
                      </wp:positionH>
                      <wp:positionV relativeFrom="paragraph">
                        <wp:posOffset>30646</wp:posOffset>
                      </wp:positionV>
                      <wp:extent cx="68580" cy="57785"/>
                      <wp:effectExtent l="0" t="0" r="26670" b="18415"/>
                      <wp:wrapNone/>
                      <wp:docPr id="27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02449CA0" w14:textId="77777777" w:rsidR="00654F8C" w:rsidRDefault="00654F8C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5CB446" id="_x0000_s1032" style="position:absolute;margin-left:84.05pt;margin-top:2.4pt;width:5.4pt;height:4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02449CA0" w14:textId="77777777" w:rsidR="00654F8C" w:rsidRDefault="00654F8C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9008A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BC72F3F" wp14:editId="68915EAE">
                      <wp:simplePos x="0" y="0"/>
                      <wp:positionH relativeFrom="column">
                        <wp:posOffset>944880</wp:posOffset>
                      </wp:positionH>
                      <wp:positionV relativeFrom="paragraph">
                        <wp:posOffset>30646</wp:posOffset>
                      </wp:positionV>
                      <wp:extent cx="68580" cy="57785"/>
                      <wp:effectExtent l="0" t="0" r="26670" b="18415"/>
                      <wp:wrapNone/>
                      <wp:docPr id="21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6B755D24" w14:textId="77777777" w:rsidR="00654F8C" w:rsidRDefault="00654F8C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C72F3F" id="_x0000_s1033" style="position:absolute;margin-left:74.4pt;margin-top:2.4pt;width:5.4pt;height:4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6B755D24" w14:textId="77777777" w:rsidR="00654F8C" w:rsidRDefault="00654F8C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26F1CAB" wp14:editId="02151937">
                      <wp:simplePos x="0" y="0"/>
                      <wp:positionH relativeFrom="column">
                        <wp:posOffset>819150</wp:posOffset>
                      </wp:positionH>
                      <wp:positionV relativeFrom="paragraph">
                        <wp:posOffset>27940</wp:posOffset>
                      </wp:positionV>
                      <wp:extent cx="68580" cy="57785"/>
                      <wp:effectExtent l="0" t="0" r="26670" b="18415"/>
                      <wp:wrapNone/>
                      <wp:docPr id="15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4887F0CA" w14:textId="77777777" w:rsidR="00654F8C" w:rsidRDefault="00654F8C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6F1CAB" id="_x0000_s1034" style="position:absolute;margin-left:64.5pt;margin-top:2.2pt;width:5.4pt;height:4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4887F0CA" w14:textId="77777777" w:rsidR="00654F8C" w:rsidRDefault="00654F8C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CA68653" wp14:editId="373A1CE0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29210</wp:posOffset>
                      </wp:positionV>
                      <wp:extent cx="68580" cy="57785"/>
                      <wp:effectExtent l="0" t="0" r="26670" b="18415"/>
                      <wp:wrapNone/>
                      <wp:docPr id="7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26A21566" w14:textId="77777777" w:rsidR="00654F8C" w:rsidRDefault="00654F8C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A68653" id="_x0000_s1035" style="position:absolute;margin-left:54.5pt;margin-top:2.3pt;width:5.4pt;height:4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26A21566" w14:textId="77777777" w:rsidR="00654F8C" w:rsidRDefault="00654F8C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szCs w:val="18"/>
              </w:rPr>
              <w:t>Vue.js</w:t>
            </w:r>
          </w:p>
          <w:p w14:paraId="1C95E93D" w14:textId="19176225" w:rsidR="0050526B" w:rsidRPr="005A7D62" w:rsidRDefault="0048350B" w:rsidP="004D3011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2CFB980" wp14:editId="2FC8DC4E">
                      <wp:simplePos x="0" y="0"/>
                      <wp:positionH relativeFrom="column">
                        <wp:posOffset>1198245</wp:posOffset>
                      </wp:positionH>
                      <wp:positionV relativeFrom="paragraph">
                        <wp:posOffset>45720</wp:posOffset>
                      </wp:positionV>
                      <wp:extent cx="68580" cy="57785"/>
                      <wp:effectExtent l="0" t="0" r="26670" b="18415"/>
                      <wp:wrapNone/>
                      <wp:docPr id="37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 w="12700">
                                <a:solidFill>
                                  <a:schemeClr val="accent6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51BD5A1E" w14:textId="77777777" w:rsidR="00654F8C" w:rsidRDefault="00654F8C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CFB980" id="_x0000_s1036" style="position:absolute;margin-left:94.35pt;margin-top:3.6pt;width:5.4pt;height:4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" adj="-11796480,,5400" path="m10797,l8278,8256,,8256r6722,5149l4198,21600r6599,-5020l17401,21600,14878,13405,21600,8256r-8279,l10797,xe" fillcolor="#968c8c [3209]" strokecolor="#968c8c [3209]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51BD5A1E" w14:textId="77777777" w:rsidR="00654F8C" w:rsidRDefault="00654F8C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C256622" wp14:editId="70E458F7">
                      <wp:simplePos x="0" y="0"/>
                      <wp:positionH relativeFrom="column">
                        <wp:posOffset>1067022</wp:posOffset>
                      </wp:positionH>
                      <wp:positionV relativeFrom="paragraph">
                        <wp:posOffset>46355</wp:posOffset>
                      </wp:positionV>
                      <wp:extent cx="68580" cy="57785"/>
                      <wp:effectExtent l="0" t="0" r="26670" b="18415"/>
                      <wp:wrapNone/>
                      <wp:docPr id="31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1937AB6E" w14:textId="77777777" w:rsidR="00654F8C" w:rsidRDefault="00654F8C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256622" id="_x0000_s1037" style="position:absolute;margin-left:84pt;margin-top:3.65pt;width:5.4pt;height:4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1937AB6E" w14:textId="77777777" w:rsidR="00654F8C" w:rsidRDefault="00654F8C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4E57014" wp14:editId="2EEB012F">
                      <wp:simplePos x="0" y="0"/>
                      <wp:positionH relativeFrom="column">
                        <wp:posOffset>944880</wp:posOffset>
                      </wp:positionH>
                      <wp:positionV relativeFrom="paragraph">
                        <wp:posOffset>42545</wp:posOffset>
                      </wp:positionV>
                      <wp:extent cx="68580" cy="57785"/>
                      <wp:effectExtent l="0" t="0" r="26670" b="18415"/>
                      <wp:wrapNone/>
                      <wp:docPr id="24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56FF9492" w14:textId="77777777" w:rsidR="00654F8C" w:rsidRDefault="00654F8C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E57014" id="_x0000_s1038" style="position:absolute;margin-left:74.4pt;margin-top:3.35pt;width:5.4pt;height:4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56FF9492" w14:textId="77777777" w:rsidR="00654F8C" w:rsidRDefault="00654F8C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6626615" wp14:editId="69428073">
                      <wp:simplePos x="0" y="0"/>
                      <wp:positionH relativeFrom="column">
                        <wp:posOffset>819150</wp:posOffset>
                      </wp:positionH>
                      <wp:positionV relativeFrom="paragraph">
                        <wp:posOffset>46388</wp:posOffset>
                      </wp:positionV>
                      <wp:extent cx="68580" cy="57785"/>
                      <wp:effectExtent l="0" t="0" r="26670" b="18415"/>
                      <wp:wrapNone/>
                      <wp:docPr id="18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155CD8B6" w14:textId="77777777" w:rsidR="00654F8C" w:rsidRDefault="00654F8C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626615" id="_x0000_s1039" style="position:absolute;margin-left:64.5pt;margin-top:3.65pt;width:5.4pt;height:4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155CD8B6" w14:textId="77777777" w:rsidR="00654F8C" w:rsidRDefault="00654F8C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08A8DB0" wp14:editId="5754AC5B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29845</wp:posOffset>
                      </wp:positionV>
                      <wp:extent cx="68580" cy="57785"/>
                      <wp:effectExtent l="0" t="0" r="26670" b="18415"/>
                      <wp:wrapNone/>
                      <wp:docPr id="8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69934BAC" w14:textId="77777777" w:rsidR="00654F8C" w:rsidRDefault="00654F8C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8A8DB0" id="_x0000_s1040" style="position:absolute;margin-left:54.5pt;margin-top:2.35pt;width:5.4pt;height: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69934BAC" w14:textId="77777777" w:rsidR="00654F8C" w:rsidRDefault="00654F8C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szCs w:val="18"/>
              </w:rPr>
              <w:t>Cypress.js</w:t>
            </w:r>
          </w:p>
          <w:p w14:paraId="23566B15" w14:textId="69ADD14F" w:rsidR="0050526B" w:rsidRPr="005A7D62" w:rsidRDefault="001F0A42" w:rsidP="004D3011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7548CD2" wp14:editId="083514E2">
                      <wp:simplePos x="0" y="0"/>
                      <wp:positionH relativeFrom="column">
                        <wp:posOffset>1067435</wp:posOffset>
                      </wp:positionH>
                      <wp:positionV relativeFrom="paragraph">
                        <wp:posOffset>43180</wp:posOffset>
                      </wp:positionV>
                      <wp:extent cx="68580" cy="57785"/>
                      <wp:effectExtent l="0" t="0" r="26670" b="18415"/>
                      <wp:wrapNone/>
                      <wp:docPr id="28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 w="12700">
                                <a:solidFill>
                                  <a:schemeClr val="accent6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3D294F5E" w14:textId="77777777" w:rsidR="00654F8C" w:rsidRDefault="00654F8C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548CD2" id="_x0000_s1041" style="position:absolute;margin-left:84.05pt;margin-top:3.4pt;width:5.4pt;height:4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" adj="-11796480,,5400" path="m10797,l8278,8256,,8256r6722,5149l4198,21600r6599,-5020l17401,21600,14878,13405,21600,8256r-8279,l10797,xe" fillcolor="#968c8c [3209]" strokecolor="#968c8c [3209]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3D294F5E" w14:textId="77777777" w:rsidR="00654F8C" w:rsidRDefault="00654F8C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FBFF239" wp14:editId="1E1A075F">
                      <wp:simplePos x="0" y="0"/>
                      <wp:positionH relativeFrom="column">
                        <wp:posOffset>1199515</wp:posOffset>
                      </wp:positionH>
                      <wp:positionV relativeFrom="paragraph">
                        <wp:posOffset>36607</wp:posOffset>
                      </wp:positionV>
                      <wp:extent cx="68580" cy="57785"/>
                      <wp:effectExtent l="0" t="0" r="26670" b="18415"/>
                      <wp:wrapNone/>
                      <wp:docPr id="35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 w="12700">
                                <a:solidFill>
                                  <a:schemeClr val="accent6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4AA6D907" w14:textId="77777777" w:rsidR="00654F8C" w:rsidRDefault="00654F8C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BFF239" id="_x0000_s1042" style="position:absolute;margin-left:94.45pt;margin-top:2.9pt;width:5.4pt;height:4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" adj="-11796480,,5400" path="m10797,l8278,8256,,8256r6722,5149l4198,21600r6599,-5020l17401,21600,14878,13405,21600,8256r-8279,l10797,xe" fillcolor="#968c8c [3209]" strokecolor="#968c8c [3209]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4AA6D907" w14:textId="77777777" w:rsidR="00654F8C" w:rsidRDefault="00654F8C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BFBE0C9" wp14:editId="17C176C1">
                      <wp:simplePos x="0" y="0"/>
                      <wp:positionH relativeFrom="column">
                        <wp:posOffset>944434</wp:posOffset>
                      </wp:positionH>
                      <wp:positionV relativeFrom="paragraph">
                        <wp:posOffset>40417</wp:posOffset>
                      </wp:positionV>
                      <wp:extent cx="68580" cy="57785"/>
                      <wp:effectExtent l="0" t="0" r="26670" b="18415"/>
                      <wp:wrapNone/>
                      <wp:docPr id="22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0ED088BE" w14:textId="77777777" w:rsidR="00654F8C" w:rsidRDefault="00654F8C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FBE0C9" id="_x0000_s1043" style="position:absolute;margin-left:74.35pt;margin-top:3.2pt;width:5.4pt;height:4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0ED088BE" w14:textId="77777777" w:rsidR="00654F8C" w:rsidRDefault="00654F8C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E456C26" wp14:editId="2D39BE23">
                      <wp:simplePos x="0" y="0"/>
                      <wp:positionH relativeFrom="column">
                        <wp:posOffset>825500</wp:posOffset>
                      </wp:positionH>
                      <wp:positionV relativeFrom="paragraph">
                        <wp:posOffset>41275</wp:posOffset>
                      </wp:positionV>
                      <wp:extent cx="68580" cy="57785"/>
                      <wp:effectExtent l="0" t="0" r="26670" b="18415"/>
                      <wp:wrapNone/>
                      <wp:docPr id="16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2B5AD173" w14:textId="77777777" w:rsidR="00654F8C" w:rsidRDefault="00654F8C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456C26" id="_x0000_s1044" style="position:absolute;margin-left:65pt;margin-top:3.25pt;width:5.4pt;height:4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2B5AD173" w14:textId="77777777" w:rsidR="00654F8C" w:rsidRDefault="00654F8C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79CF12F" wp14:editId="2E695DD8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34925</wp:posOffset>
                      </wp:positionV>
                      <wp:extent cx="68580" cy="57785"/>
                      <wp:effectExtent l="0" t="0" r="26670" b="18415"/>
                      <wp:wrapNone/>
                      <wp:docPr id="9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09DC78A3" w14:textId="77777777" w:rsidR="00654F8C" w:rsidRDefault="00654F8C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9CF12F" id="_x0000_s1045" style="position:absolute;margin-left:54.5pt;margin-top:2.75pt;width:5.4pt;height:4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09DC78A3" w14:textId="77777777" w:rsidR="00654F8C" w:rsidRDefault="00654F8C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szCs w:val="18"/>
              </w:rPr>
              <w:t>React.js</w:t>
            </w:r>
          </w:p>
          <w:p w14:paraId="64F44DEA" w14:textId="184BAC87" w:rsidR="0050526B" w:rsidRPr="005A7D62" w:rsidRDefault="001F0A42" w:rsidP="004D3011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4D56C38" wp14:editId="097DC095">
                      <wp:simplePos x="0" y="0"/>
                      <wp:positionH relativeFrom="column">
                        <wp:posOffset>1196975</wp:posOffset>
                      </wp:positionH>
                      <wp:positionV relativeFrom="paragraph">
                        <wp:posOffset>48672</wp:posOffset>
                      </wp:positionV>
                      <wp:extent cx="68580" cy="57785"/>
                      <wp:effectExtent l="0" t="0" r="26670" b="18415"/>
                      <wp:wrapNone/>
                      <wp:docPr id="36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 w="12700">
                                <a:solidFill>
                                  <a:schemeClr val="accent6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347B2E01" w14:textId="77777777" w:rsidR="00654F8C" w:rsidRDefault="00654F8C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D56C38" id="_x0000_s1046" style="position:absolute;margin-left:94.25pt;margin-top:3.85pt;width:5.4pt;height:4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" adj="-11796480,,5400" path="m10797,l8278,8256,,8256r6722,5149l4198,21600r6599,-5020l17401,21600,14878,13405,21600,8256r-8279,l10797,xe" fillcolor="#968c8c [3209]" strokecolor="#968c8c [3209]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347B2E01" w14:textId="77777777" w:rsidR="00654F8C" w:rsidRDefault="00654F8C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64CE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1FD03CF" wp14:editId="2C8AE276">
                      <wp:simplePos x="0" y="0"/>
                      <wp:positionH relativeFrom="column">
                        <wp:posOffset>954608</wp:posOffset>
                      </wp:positionH>
                      <wp:positionV relativeFrom="paragraph">
                        <wp:posOffset>44660</wp:posOffset>
                      </wp:positionV>
                      <wp:extent cx="68580" cy="57785"/>
                      <wp:effectExtent l="0" t="0" r="26670" b="18415"/>
                      <wp:wrapNone/>
                      <wp:docPr id="23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221EF6ED" w14:textId="77777777" w:rsidR="00654F8C" w:rsidRDefault="00654F8C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FD03CF" id="_x0000_s1047" style="position:absolute;margin-left:75.15pt;margin-top:3.5pt;width:5.4pt;height:4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221EF6ED" w14:textId="77777777" w:rsidR="00654F8C" w:rsidRDefault="00654F8C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9008A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C32BAE6" wp14:editId="0D767854">
                      <wp:simplePos x="0" y="0"/>
                      <wp:positionH relativeFrom="column">
                        <wp:posOffset>1073785</wp:posOffset>
                      </wp:positionH>
                      <wp:positionV relativeFrom="paragraph">
                        <wp:posOffset>50331</wp:posOffset>
                      </wp:positionV>
                      <wp:extent cx="68580" cy="57785"/>
                      <wp:effectExtent l="0" t="0" r="26670" b="18415"/>
                      <wp:wrapNone/>
                      <wp:docPr id="30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 w="12700">
                                <a:solidFill>
                                  <a:schemeClr val="accent6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6A9C058B" w14:textId="77777777" w:rsidR="00654F8C" w:rsidRDefault="00654F8C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32BAE6" id="_x0000_s1048" style="position:absolute;margin-left:84.55pt;margin-top:3.95pt;width:5.4pt;height:4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" adj="-11796480,,5400" path="m10797,l8278,8256,,8256r6722,5149l4198,21600r6599,-5020l17401,21600,14878,13405,21600,8256r-8279,l10797,xe" fillcolor="#968c8c [3209]" strokecolor="#968c8c [3209]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6A9C058B" w14:textId="77777777" w:rsidR="00654F8C" w:rsidRDefault="00654F8C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7A2BA91" wp14:editId="609922F2">
                      <wp:simplePos x="0" y="0"/>
                      <wp:positionH relativeFrom="column">
                        <wp:posOffset>825500</wp:posOffset>
                      </wp:positionH>
                      <wp:positionV relativeFrom="paragraph">
                        <wp:posOffset>47625</wp:posOffset>
                      </wp:positionV>
                      <wp:extent cx="68580" cy="57785"/>
                      <wp:effectExtent l="0" t="0" r="26670" b="18415"/>
                      <wp:wrapNone/>
                      <wp:docPr id="17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6E5E8083" w14:textId="77777777" w:rsidR="00654F8C" w:rsidRDefault="00654F8C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A2BA91" id="_x0000_s1049" style="position:absolute;margin-left:65pt;margin-top:3.75pt;width:5.4pt;height:4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6E5E8083" w14:textId="77777777" w:rsidR="00654F8C" w:rsidRDefault="00654F8C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31D7EC5" wp14:editId="3AF9E006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41275</wp:posOffset>
                      </wp:positionV>
                      <wp:extent cx="68580" cy="57785"/>
                      <wp:effectExtent l="0" t="0" r="26670" b="18415"/>
                      <wp:wrapNone/>
                      <wp:docPr id="11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0DF62E9D" w14:textId="77777777" w:rsidR="00654F8C" w:rsidRDefault="00654F8C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1D7EC5" id="_x0000_s1050" style="position:absolute;margin-left:54.5pt;margin-top:3.25pt;width:5.4pt;height:4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0DF62E9D" w14:textId="77777777" w:rsidR="00654F8C" w:rsidRDefault="00654F8C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szCs w:val="18"/>
              </w:rPr>
              <w:t>Node.js</w:t>
            </w:r>
          </w:p>
          <w:p w14:paraId="0141367D" w14:textId="011903EA" w:rsidR="0050526B" w:rsidRPr="005A7D62" w:rsidRDefault="001F0A42" w:rsidP="004D3011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B7ABAC0" wp14:editId="4F6A9FEC">
                      <wp:simplePos x="0" y="0"/>
                      <wp:positionH relativeFrom="column">
                        <wp:posOffset>1077595</wp:posOffset>
                      </wp:positionH>
                      <wp:positionV relativeFrom="paragraph">
                        <wp:posOffset>53340</wp:posOffset>
                      </wp:positionV>
                      <wp:extent cx="68580" cy="57785"/>
                      <wp:effectExtent l="0" t="0" r="26670" b="18415"/>
                      <wp:wrapNone/>
                      <wp:docPr id="32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 w="12700">
                                <a:solidFill>
                                  <a:schemeClr val="accent6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44DF6DC6" w14:textId="77777777" w:rsidR="00654F8C" w:rsidRDefault="00654F8C" w:rsidP="0019008A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7ABAC0" id="_x0000_s1051" style="position:absolute;margin-left:84.85pt;margin-top:4.2pt;width:5.4pt;height:4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" adj="-11796480,,5400" path="m10797,l8278,8256,,8256r6722,5149l4198,21600r6599,-5020l17401,21600,14878,13405,21600,8256r-8279,l10797,xe" fillcolor="#968c8c [3209]" strokecolor="#968c8c [3209]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44DF6DC6" w14:textId="77777777" w:rsidR="00654F8C" w:rsidRDefault="00654F8C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2BB7829D" wp14:editId="50B787DF">
                      <wp:simplePos x="0" y="0"/>
                      <wp:positionH relativeFrom="column">
                        <wp:posOffset>830168</wp:posOffset>
                      </wp:positionH>
                      <wp:positionV relativeFrom="paragraph">
                        <wp:posOffset>54874</wp:posOffset>
                      </wp:positionV>
                      <wp:extent cx="68580" cy="57785"/>
                      <wp:effectExtent l="0" t="0" r="26670" b="18415"/>
                      <wp:wrapNone/>
                      <wp:docPr id="19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2DF3C5D6" w14:textId="77777777" w:rsidR="00654F8C" w:rsidRDefault="00654F8C" w:rsidP="0048350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B7829D" id="_x0000_s1052" style="position:absolute;margin-left:65.35pt;margin-top:4.3pt;width:5.4pt;height:4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2DF3C5D6" w14:textId="77777777" w:rsidR="00654F8C" w:rsidRDefault="00654F8C" w:rsidP="0048350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5DD3BD7C" wp14:editId="1E745058">
                      <wp:simplePos x="0" y="0"/>
                      <wp:positionH relativeFrom="column">
                        <wp:posOffset>953325</wp:posOffset>
                      </wp:positionH>
                      <wp:positionV relativeFrom="paragraph">
                        <wp:posOffset>54016</wp:posOffset>
                      </wp:positionV>
                      <wp:extent cx="68580" cy="57785"/>
                      <wp:effectExtent l="0" t="0" r="26670" b="18415"/>
                      <wp:wrapNone/>
                      <wp:docPr id="50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5DBBE765" w14:textId="77777777" w:rsidR="00654F8C" w:rsidRDefault="00654F8C" w:rsidP="0048350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D3BD7C" id="_x0000_s1053" style="position:absolute;margin-left:75.05pt;margin-top:4.25pt;width:5.4pt;height:4.5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5DBBE765" w14:textId="77777777" w:rsidR="00654F8C" w:rsidRDefault="00654F8C" w:rsidP="0048350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26B" w:rsidRPr="005A7D62">
              <w:rPr>
                <w:rFonts w:ascii="Arial" w:hAnsi="Arial" w:cs="Arial"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CF89996" wp14:editId="130F607E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53975</wp:posOffset>
                      </wp:positionV>
                      <wp:extent cx="68580" cy="57785"/>
                      <wp:effectExtent l="0" t="0" r="26670" b="18415"/>
                      <wp:wrapNone/>
                      <wp:docPr id="13" name="Shape8_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57785"/>
                              </a:xfrm>
                              <a:custGeom>
                                <a:avLst/>
                                <a:gdLst>
                                  <a:gd name="f0" fmla="val w"/>
                                  <a:gd name="f1" fmla="val h"/>
                                  <a:gd name="f2" fmla="val 0"/>
                                  <a:gd name="f3" fmla="val 21600"/>
                                  <a:gd name="f4" fmla="val 10797"/>
                                  <a:gd name="f5" fmla="val 8278"/>
                                  <a:gd name="f6" fmla="val 8256"/>
                                  <a:gd name="f7" fmla="val 6722"/>
                                  <a:gd name="f8" fmla="val 13405"/>
                                  <a:gd name="f9" fmla="val 4198"/>
                                  <a:gd name="f10" fmla="val 16580"/>
                                  <a:gd name="f11" fmla="val 17401"/>
                                  <a:gd name="f12" fmla="val 14878"/>
                                  <a:gd name="f13" fmla="val 13321"/>
                                  <a:gd name="f14" fmla="*/ f0 1 21600"/>
                                  <a:gd name="f15" fmla="*/ f1 1 21600"/>
                                  <a:gd name="f16" fmla="*/ 6722 f14 1"/>
                                  <a:gd name="f17" fmla="*/ 14878 f14 1"/>
                                  <a:gd name="f18" fmla="*/ 15460 f15 1"/>
                                  <a:gd name="f19" fmla="*/ 8256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f16" t="f19" r="f17" b="f18"/>
                                <a:pathLst>
                                  <a:path w="21600" h="21600">
                                    <a:moveTo>
                                      <a:pt x="f4" y="f2"/>
                                    </a:moveTo>
                                    <a:lnTo>
                                      <a:pt x="f5" y="f6"/>
                                    </a:lnTo>
                                    <a:lnTo>
                                      <a:pt x="f2" y="f6"/>
                                    </a:lnTo>
                                    <a:lnTo>
                                      <a:pt x="f7" y="f8"/>
                                    </a:lnTo>
                                    <a:lnTo>
                                      <a:pt x="f9" y="f3"/>
                                    </a:lnTo>
                                    <a:lnTo>
                                      <a:pt x="f4" y="f10"/>
                                    </a:lnTo>
                                    <a:lnTo>
                                      <a:pt x="f11" y="f3"/>
                                    </a:lnTo>
                                    <a:lnTo>
                                      <a:pt x="f12" y="f8"/>
                                    </a:lnTo>
                                    <a:lnTo>
                                      <a:pt x="f3" y="f6"/>
                                    </a:lnTo>
                                    <a:lnTo>
                                      <a:pt x="f13" y="f6"/>
                                    </a:lnTo>
                                    <a:lnTo>
                                      <a:pt x="f4" y="f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14:paraId="2F86922A" w14:textId="77777777" w:rsidR="00654F8C" w:rsidRDefault="00654F8C" w:rsidP="0050526B">
                                  <w:pPr>
                                    <w:jc w:val="center"/>
                                  </w:pPr>
                                  <w: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ctr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F89996" id="_x0000_s1054" style="position:absolute;margin-left:54.5pt;margin-top:4.25pt;width:5.4pt;height:4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" adj="-11796480,,5400" path="m10797,l8278,8256,,8256r6722,5149l4198,21600r6599,-5020l17401,21600,14878,13405,21600,8256r-8279,l10797,xe" fillcolor="black" strokeweight="1pt">
                      <v:stroke joinstyle="miter"/>
                      <v:formulas/>
                      <v:path arrowok="t" o:connecttype="custom" o:connectlocs="34290,0;68580,28893;34290,57785;0,28893" o:connectangles="270,0,90,180" textboxrect="6722,8256,14878,15460"/>
                      <v:textbox inset="0,0,0,0">
                        <w:txbxContent>
                          <w:p w14:paraId="2F86922A" w14:textId="77777777" w:rsidR="00654F8C" w:rsidRDefault="00654F8C" w:rsidP="0050526B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8350B">
              <w:rPr>
                <w:rFonts w:ascii="Arial" w:hAnsi="Arial" w:cs="Arial"/>
                <w:szCs w:val="18"/>
              </w:rPr>
              <w:t>MongoDB</w:t>
            </w:r>
          </w:p>
        </w:tc>
        <w:tc>
          <w:tcPr>
            <w:tcW w:w="720" w:type="dxa"/>
          </w:tcPr>
          <w:p w14:paraId="3DD3FE92" w14:textId="2F0D8F57" w:rsidR="001B2ABD" w:rsidRPr="005A7D62" w:rsidRDefault="001B2ABD" w:rsidP="000C45FF">
            <w:pPr>
              <w:tabs>
                <w:tab w:val="left" w:pos="990"/>
              </w:tabs>
              <w:rPr>
                <w:rFonts w:ascii="Arial" w:hAnsi="Arial" w:cs="Arial"/>
                <w:szCs w:val="18"/>
              </w:rPr>
            </w:pPr>
          </w:p>
        </w:tc>
        <w:tc>
          <w:tcPr>
            <w:tcW w:w="6470" w:type="dxa"/>
          </w:tcPr>
          <w:p w14:paraId="08D9F15A" w14:textId="6ECACB39" w:rsidR="001B2ABD" w:rsidRPr="005A7D62" w:rsidRDefault="00904C6C" w:rsidP="00036450">
            <w:pPr>
              <w:pStyle w:val="Ttulo2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FORMACION</w:t>
            </w:r>
          </w:p>
          <w:p w14:paraId="2C0CCC3C" w14:textId="3A79E84A" w:rsidR="00036450" w:rsidRPr="005A7D62" w:rsidRDefault="00D75ACD" w:rsidP="00B359E4">
            <w:pPr>
              <w:pStyle w:val="Ttulo4"/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 xml:space="preserve">Universidad </w:t>
            </w:r>
            <w:proofErr w:type="spellStart"/>
            <w:r w:rsidR="0005087D">
              <w:rPr>
                <w:rFonts w:ascii="Arial" w:hAnsi="Arial" w:cs="Arial"/>
                <w:szCs w:val="18"/>
              </w:rPr>
              <w:t>U</w:t>
            </w:r>
            <w:r w:rsidRPr="005A7D62">
              <w:rPr>
                <w:rFonts w:ascii="Arial" w:hAnsi="Arial" w:cs="Arial"/>
                <w:szCs w:val="18"/>
              </w:rPr>
              <w:t>niparamericana</w:t>
            </w:r>
            <w:proofErr w:type="spellEnd"/>
          </w:p>
          <w:p w14:paraId="543981A6" w14:textId="7D952092" w:rsidR="00D75ACD" w:rsidRPr="005A7D62" w:rsidRDefault="00D75ACD" w:rsidP="00D75ACD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>Ing. De software</w:t>
            </w:r>
          </w:p>
          <w:p w14:paraId="0203D8AA" w14:textId="7FFE9F75" w:rsidR="00036450" w:rsidRPr="005A7D62" w:rsidRDefault="00D75ACD" w:rsidP="00B359E4">
            <w:pPr>
              <w:pStyle w:val="Fecha"/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>2</w:t>
            </w:r>
            <w:r w:rsidR="0005087D">
              <w:rPr>
                <w:rFonts w:ascii="Arial" w:hAnsi="Arial" w:cs="Arial"/>
                <w:szCs w:val="18"/>
              </w:rPr>
              <w:t>5</w:t>
            </w:r>
            <w:r w:rsidRPr="005A7D62">
              <w:rPr>
                <w:rFonts w:ascii="Arial" w:hAnsi="Arial" w:cs="Arial"/>
                <w:szCs w:val="18"/>
              </w:rPr>
              <w:t>-01-2021</w:t>
            </w:r>
            <w:r w:rsidR="00036450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  <w:r w:rsidRPr="005A7D62">
              <w:rPr>
                <w:rFonts w:ascii="Arial" w:hAnsi="Arial" w:cs="Arial"/>
                <w:szCs w:val="18"/>
                <w:lang w:bidi="es-ES"/>
              </w:rPr>
              <w:t>–</w:t>
            </w:r>
            <w:r w:rsidR="00036450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  <w:r w:rsidRPr="005A7D62">
              <w:rPr>
                <w:rFonts w:ascii="Arial" w:hAnsi="Arial" w:cs="Arial"/>
                <w:szCs w:val="18"/>
              </w:rPr>
              <w:t>2</w:t>
            </w:r>
            <w:r w:rsidR="0005087D">
              <w:rPr>
                <w:rFonts w:ascii="Arial" w:hAnsi="Arial" w:cs="Arial"/>
                <w:szCs w:val="18"/>
              </w:rPr>
              <w:t>5</w:t>
            </w:r>
            <w:r w:rsidRPr="005A7D62">
              <w:rPr>
                <w:rFonts w:ascii="Arial" w:hAnsi="Arial" w:cs="Arial"/>
                <w:szCs w:val="18"/>
              </w:rPr>
              <w:t>-01-2026</w:t>
            </w:r>
          </w:p>
          <w:p w14:paraId="689BB471" w14:textId="44524E03" w:rsidR="00CC0C6D" w:rsidRPr="005A7D62" w:rsidRDefault="00D75ACD" w:rsidP="00CC0C6D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>En curso</w:t>
            </w:r>
            <w:r w:rsidR="00CC0C6D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</w:p>
          <w:p w14:paraId="38664638" w14:textId="77777777" w:rsidR="00036450" w:rsidRPr="005A7D62" w:rsidRDefault="004142CD" w:rsidP="004142CD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</w:p>
          <w:p w14:paraId="46A0A3CA" w14:textId="5D0F7434" w:rsidR="00036450" w:rsidRPr="005A7D62" w:rsidRDefault="00D75ACD" w:rsidP="00B359E4">
            <w:pPr>
              <w:pStyle w:val="Ttulo4"/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>SENA</w:t>
            </w:r>
          </w:p>
          <w:p w14:paraId="34E9CFC6" w14:textId="7C25A2B0" w:rsidR="00D75ACD" w:rsidRPr="005A7D62" w:rsidRDefault="00F81F7E" w:rsidP="00D75ACD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>Programación</w:t>
            </w:r>
            <w:r w:rsidR="00D75ACD" w:rsidRPr="005A7D62">
              <w:rPr>
                <w:rFonts w:ascii="Arial" w:hAnsi="Arial" w:cs="Arial"/>
                <w:szCs w:val="18"/>
              </w:rPr>
              <w:t xml:space="preserve"> de software</w:t>
            </w:r>
          </w:p>
          <w:p w14:paraId="1BB8673C" w14:textId="7837B4CD" w:rsidR="00036450" w:rsidRPr="005A7D62" w:rsidRDefault="0005087D" w:rsidP="00B359E4">
            <w:pPr>
              <w:pStyle w:val="Fecha"/>
              <w:rPr>
                <w:rFonts w:ascii="Arial" w:hAnsi="Arial" w:cs="Arial"/>
                <w:szCs w:val="18"/>
              </w:rPr>
            </w:pPr>
            <w:r>
              <w:rPr>
                <w:rFonts w:ascii="Arial" w:hAnsi="Arial" w:cs="Arial"/>
                <w:szCs w:val="18"/>
              </w:rPr>
              <w:t>16</w:t>
            </w:r>
            <w:r w:rsidR="00F81F7E" w:rsidRPr="005A7D62">
              <w:rPr>
                <w:rFonts w:ascii="Arial" w:hAnsi="Arial" w:cs="Arial"/>
                <w:szCs w:val="18"/>
              </w:rPr>
              <w:t>-</w:t>
            </w:r>
            <w:r>
              <w:rPr>
                <w:rFonts w:ascii="Arial" w:hAnsi="Arial" w:cs="Arial"/>
                <w:szCs w:val="18"/>
              </w:rPr>
              <w:t>06</w:t>
            </w:r>
            <w:r w:rsidR="00F81F7E" w:rsidRPr="005A7D62">
              <w:rPr>
                <w:rFonts w:ascii="Arial" w:hAnsi="Arial" w:cs="Arial"/>
                <w:szCs w:val="18"/>
              </w:rPr>
              <w:t>-201</w:t>
            </w:r>
            <w:r>
              <w:rPr>
                <w:rFonts w:ascii="Arial" w:hAnsi="Arial" w:cs="Arial"/>
                <w:szCs w:val="18"/>
              </w:rPr>
              <w:t>8</w:t>
            </w:r>
            <w:r w:rsidR="00036450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  <w:r w:rsidR="00F81F7E" w:rsidRPr="005A7D62">
              <w:rPr>
                <w:rFonts w:ascii="Arial" w:hAnsi="Arial" w:cs="Arial"/>
                <w:szCs w:val="18"/>
                <w:lang w:bidi="es-ES"/>
              </w:rPr>
              <w:t>–</w:t>
            </w:r>
            <w:r w:rsidR="00036450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  <w:r>
              <w:rPr>
                <w:rFonts w:ascii="Arial" w:hAnsi="Arial" w:cs="Arial"/>
                <w:szCs w:val="18"/>
              </w:rPr>
              <w:t>16</w:t>
            </w:r>
            <w:r w:rsidR="00F81F7E" w:rsidRPr="005A7D62">
              <w:rPr>
                <w:rFonts w:ascii="Arial" w:hAnsi="Arial" w:cs="Arial"/>
                <w:szCs w:val="18"/>
              </w:rPr>
              <w:t>-0</w:t>
            </w:r>
            <w:r>
              <w:rPr>
                <w:rFonts w:ascii="Arial" w:hAnsi="Arial" w:cs="Arial"/>
                <w:szCs w:val="18"/>
              </w:rPr>
              <w:t>7</w:t>
            </w:r>
            <w:r w:rsidR="00F81F7E" w:rsidRPr="005A7D62">
              <w:rPr>
                <w:rFonts w:ascii="Arial" w:hAnsi="Arial" w:cs="Arial"/>
                <w:szCs w:val="18"/>
              </w:rPr>
              <w:t>-20</w:t>
            </w:r>
            <w:r>
              <w:rPr>
                <w:rFonts w:ascii="Arial" w:hAnsi="Arial" w:cs="Arial"/>
                <w:szCs w:val="18"/>
              </w:rPr>
              <w:t>19</w:t>
            </w:r>
          </w:p>
          <w:p w14:paraId="6B2F39CE" w14:textId="6FEB2EA9" w:rsidR="004142CD" w:rsidRPr="005A7D62" w:rsidRDefault="001424E5" w:rsidP="00036450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</w:p>
          <w:sdt>
            <w:sdtPr>
              <w:rPr>
                <w:rFonts w:ascii="Arial" w:hAnsi="Arial" w:cs="Arial"/>
                <w:sz w:val="18"/>
                <w:szCs w:val="18"/>
              </w:rPr>
              <w:id w:val="1001553383"/>
              <w:placeholder>
                <w:docPart w:val="D9D3F74956CF4FDB8BF57F86864E2C32"/>
              </w:placeholder>
              <w:temporary/>
              <w:showingPlcHdr/>
              <w15:appearance w15:val="hidden"/>
            </w:sdtPr>
            <w:sdtContent>
              <w:p w14:paraId="0DC990BF" w14:textId="77777777" w:rsidR="00036450" w:rsidRPr="005A7D62" w:rsidRDefault="00036450" w:rsidP="00036450">
                <w:pPr>
                  <w:pStyle w:val="Ttulo2"/>
                  <w:rPr>
                    <w:rFonts w:ascii="Arial" w:hAnsi="Arial" w:cs="Arial"/>
                    <w:sz w:val="18"/>
                    <w:szCs w:val="18"/>
                  </w:rPr>
                </w:pPr>
                <w:r w:rsidRPr="005A7D62">
                  <w:rPr>
                    <w:rFonts w:ascii="Arial" w:hAnsi="Arial" w:cs="Arial"/>
                    <w:sz w:val="18"/>
                    <w:szCs w:val="18"/>
                    <w:lang w:bidi="es-ES"/>
                  </w:rPr>
                  <w:t>EXPERIENCIA LABORAL</w:t>
                </w:r>
              </w:p>
            </w:sdtContent>
          </w:sdt>
          <w:p w14:paraId="19ADAA90" w14:textId="36752583" w:rsidR="00904C6C" w:rsidRDefault="00904C6C" w:rsidP="00B359E4">
            <w:pPr>
              <w:pStyle w:val="Ttulo4"/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>DEVELOPER JUNIOR</w:t>
            </w:r>
          </w:p>
          <w:p w14:paraId="08C29B13" w14:textId="6948673E" w:rsidR="00036450" w:rsidRPr="005A7D62" w:rsidRDefault="00F81F7E" w:rsidP="00B359E4">
            <w:pPr>
              <w:pStyle w:val="Ttulo4"/>
              <w:rPr>
                <w:rFonts w:ascii="Arial" w:hAnsi="Arial" w:cs="Arial"/>
                <w:bCs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>BEWE SOFTWARE</w:t>
            </w:r>
            <w:r w:rsidR="00036450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</w:p>
          <w:p w14:paraId="2CC3D769" w14:textId="39F7CB5E" w:rsidR="00036450" w:rsidRPr="005A7D62" w:rsidRDefault="0005087D" w:rsidP="00B359E4">
            <w:pPr>
              <w:pStyle w:val="Fecha"/>
              <w:rPr>
                <w:rFonts w:ascii="Arial" w:hAnsi="Arial" w:cs="Arial"/>
                <w:szCs w:val="18"/>
              </w:rPr>
            </w:pPr>
            <w:r>
              <w:rPr>
                <w:rFonts w:ascii="Arial" w:hAnsi="Arial" w:cs="Arial"/>
                <w:szCs w:val="18"/>
              </w:rPr>
              <w:t>01-06</w:t>
            </w:r>
            <w:r w:rsidR="00F81F7E" w:rsidRPr="005A7D62">
              <w:rPr>
                <w:rFonts w:ascii="Arial" w:hAnsi="Arial" w:cs="Arial"/>
                <w:szCs w:val="18"/>
              </w:rPr>
              <w:t>-2019</w:t>
            </w:r>
            <w:r w:rsidR="004142CD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  <w:r w:rsidR="00F81F7E" w:rsidRPr="005A7D62">
              <w:rPr>
                <w:rFonts w:ascii="Arial" w:hAnsi="Arial" w:cs="Arial"/>
                <w:szCs w:val="18"/>
                <w:lang w:bidi="es-ES"/>
              </w:rPr>
              <w:t>–</w:t>
            </w:r>
            <w:r w:rsidR="004142CD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  <w:r w:rsidR="00F81F7E" w:rsidRPr="005A7D62">
              <w:rPr>
                <w:rFonts w:ascii="Arial" w:hAnsi="Arial" w:cs="Arial"/>
                <w:szCs w:val="18"/>
              </w:rPr>
              <w:t>0</w:t>
            </w:r>
            <w:r>
              <w:rPr>
                <w:rFonts w:ascii="Arial" w:hAnsi="Arial" w:cs="Arial"/>
                <w:szCs w:val="18"/>
              </w:rPr>
              <w:t>5-</w:t>
            </w:r>
            <w:r w:rsidR="00F81F7E" w:rsidRPr="005A7D62">
              <w:rPr>
                <w:rFonts w:ascii="Arial" w:hAnsi="Arial" w:cs="Arial"/>
                <w:szCs w:val="18"/>
              </w:rPr>
              <w:t>03-2021</w:t>
            </w:r>
          </w:p>
          <w:p w14:paraId="702B90C3" w14:textId="4822861A" w:rsidR="00036450" w:rsidRPr="005A7D62" w:rsidRDefault="00F81F7E" w:rsidP="00036450">
            <w:pPr>
              <w:rPr>
                <w:rFonts w:ascii="Arial" w:hAnsi="Arial" w:cs="Arial"/>
                <w:szCs w:val="18"/>
                <w:lang w:bidi="es-ES"/>
              </w:rPr>
            </w:pPr>
            <w:r w:rsidRPr="005A7D62">
              <w:rPr>
                <w:rFonts w:ascii="Arial" w:hAnsi="Arial" w:cs="Arial"/>
                <w:szCs w:val="18"/>
              </w:rPr>
              <w:t>Tareas realizadas:</w:t>
            </w:r>
            <w:r w:rsidR="00036450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</w:p>
          <w:p w14:paraId="40FCAECE" w14:textId="77777777" w:rsidR="00904C6C" w:rsidRDefault="00F81F7E" w:rsidP="00904C6C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Cs w:val="18"/>
              </w:rPr>
            </w:pPr>
            <w:r w:rsidRPr="00904C6C">
              <w:rPr>
                <w:rFonts w:ascii="Arial" w:hAnsi="Arial" w:cs="Arial"/>
                <w:color w:val="000000"/>
                <w:szCs w:val="18"/>
              </w:rPr>
              <w:t xml:space="preserve">Desarrollo de componentes maquetación con </w:t>
            </w:r>
            <w:proofErr w:type="spellStart"/>
            <w:r w:rsidRPr="00904C6C">
              <w:rPr>
                <w:rFonts w:ascii="Arial" w:hAnsi="Arial" w:cs="Arial"/>
                <w:color w:val="000000"/>
                <w:szCs w:val="18"/>
              </w:rPr>
              <w:t>html</w:t>
            </w:r>
            <w:proofErr w:type="spellEnd"/>
            <w:r w:rsidRPr="00904C6C">
              <w:rPr>
                <w:rFonts w:ascii="Arial" w:hAnsi="Arial" w:cs="Arial"/>
                <w:color w:val="000000"/>
                <w:szCs w:val="18"/>
              </w:rPr>
              <w:t xml:space="preserve">, </w:t>
            </w:r>
            <w:proofErr w:type="spellStart"/>
            <w:r w:rsidRPr="00904C6C">
              <w:rPr>
                <w:rFonts w:ascii="Arial" w:hAnsi="Arial" w:cs="Arial"/>
                <w:color w:val="000000"/>
                <w:szCs w:val="18"/>
              </w:rPr>
              <w:t>css</w:t>
            </w:r>
            <w:proofErr w:type="spellEnd"/>
            <w:r w:rsidRPr="00904C6C">
              <w:rPr>
                <w:rFonts w:ascii="Arial" w:hAnsi="Arial" w:cs="Arial"/>
                <w:color w:val="000000"/>
                <w:szCs w:val="18"/>
              </w:rPr>
              <w:t xml:space="preserve">, </w:t>
            </w:r>
            <w:proofErr w:type="spellStart"/>
            <w:proofErr w:type="gramStart"/>
            <w:r w:rsidRPr="00904C6C">
              <w:rPr>
                <w:rFonts w:ascii="Arial" w:hAnsi="Arial" w:cs="Arial"/>
                <w:color w:val="000000"/>
                <w:szCs w:val="18"/>
              </w:rPr>
              <w:t>javascript</w:t>
            </w:r>
            <w:proofErr w:type="spellEnd"/>
            <w:r w:rsidRPr="00904C6C">
              <w:rPr>
                <w:rFonts w:ascii="Arial" w:hAnsi="Arial" w:cs="Arial"/>
                <w:color w:val="000000"/>
                <w:szCs w:val="18"/>
              </w:rPr>
              <w:t xml:space="preserve">  y</w:t>
            </w:r>
            <w:proofErr w:type="gramEnd"/>
            <w:r w:rsidRPr="00904C6C">
              <w:rPr>
                <w:rFonts w:ascii="Arial" w:hAnsi="Arial" w:cs="Arial"/>
                <w:color w:val="000000"/>
                <w:szCs w:val="18"/>
              </w:rPr>
              <w:t xml:space="preserve"> </w:t>
            </w:r>
            <w:proofErr w:type="spellStart"/>
            <w:r w:rsidRPr="00904C6C">
              <w:rPr>
                <w:rFonts w:ascii="Arial" w:hAnsi="Arial" w:cs="Arial"/>
                <w:color w:val="000000"/>
                <w:szCs w:val="18"/>
              </w:rPr>
              <w:t>vue</w:t>
            </w:r>
            <w:proofErr w:type="spellEnd"/>
            <w:r w:rsidRPr="00904C6C">
              <w:rPr>
                <w:rFonts w:ascii="Arial" w:hAnsi="Arial" w:cs="Arial"/>
                <w:color w:val="000000"/>
                <w:szCs w:val="18"/>
              </w:rPr>
              <w:t xml:space="preserve"> </w:t>
            </w:r>
          </w:p>
          <w:p w14:paraId="5B15556D" w14:textId="431D0035" w:rsidR="00904C6C" w:rsidRDefault="00904C6C" w:rsidP="00904C6C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Cs w:val="18"/>
              </w:rPr>
            </w:pPr>
            <w:r>
              <w:rPr>
                <w:rFonts w:ascii="Arial" w:hAnsi="Arial" w:cs="Arial"/>
                <w:color w:val="000000"/>
                <w:szCs w:val="18"/>
              </w:rPr>
              <w:t>C</w:t>
            </w:r>
            <w:r w:rsidR="00F81F7E" w:rsidRPr="00904C6C">
              <w:rPr>
                <w:rFonts w:ascii="Arial" w:hAnsi="Arial" w:cs="Arial"/>
                <w:color w:val="000000"/>
                <w:szCs w:val="18"/>
              </w:rPr>
              <w:t xml:space="preserve">rear y mantener sitios web de producción manejo de base de datos con </w:t>
            </w:r>
            <w:proofErr w:type="spellStart"/>
            <w:r w:rsidR="00F81F7E" w:rsidRPr="00904C6C">
              <w:rPr>
                <w:rFonts w:ascii="Arial" w:hAnsi="Arial" w:cs="Arial"/>
                <w:color w:val="000000"/>
                <w:szCs w:val="18"/>
              </w:rPr>
              <w:t>mongoDB</w:t>
            </w:r>
            <w:proofErr w:type="spellEnd"/>
            <w:r w:rsidR="00F81F7E" w:rsidRPr="00904C6C">
              <w:rPr>
                <w:rFonts w:ascii="Arial" w:hAnsi="Arial" w:cs="Arial"/>
                <w:color w:val="000000"/>
                <w:szCs w:val="18"/>
              </w:rPr>
              <w:t xml:space="preserve"> </w:t>
            </w:r>
          </w:p>
          <w:p w14:paraId="04C19004" w14:textId="7A183480" w:rsidR="00F81F7E" w:rsidRPr="00904C6C" w:rsidRDefault="00904C6C" w:rsidP="00904C6C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color w:val="000000"/>
                <w:szCs w:val="18"/>
              </w:rPr>
            </w:pPr>
            <w:r>
              <w:rPr>
                <w:rFonts w:ascii="Arial" w:hAnsi="Arial" w:cs="Arial"/>
                <w:color w:val="000000"/>
                <w:szCs w:val="18"/>
              </w:rPr>
              <w:t>C</w:t>
            </w:r>
            <w:r w:rsidR="00F81F7E" w:rsidRPr="00904C6C">
              <w:rPr>
                <w:rFonts w:ascii="Arial" w:hAnsi="Arial" w:cs="Arial"/>
                <w:color w:val="000000"/>
                <w:szCs w:val="18"/>
              </w:rPr>
              <w:t xml:space="preserve">rear </w:t>
            </w:r>
            <w:proofErr w:type="spellStart"/>
            <w:proofErr w:type="gramStart"/>
            <w:r w:rsidR="00F81F7E" w:rsidRPr="00904C6C">
              <w:rPr>
                <w:rFonts w:ascii="Arial" w:hAnsi="Arial" w:cs="Arial"/>
                <w:color w:val="000000"/>
                <w:szCs w:val="18"/>
              </w:rPr>
              <w:t>enpoint</w:t>
            </w:r>
            <w:proofErr w:type="spellEnd"/>
            <w:r w:rsidR="00F81F7E" w:rsidRPr="00904C6C">
              <w:rPr>
                <w:rFonts w:ascii="Arial" w:hAnsi="Arial" w:cs="Arial"/>
                <w:color w:val="000000"/>
                <w:szCs w:val="18"/>
              </w:rPr>
              <w:t xml:space="preserve">  en</w:t>
            </w:r>
            <w:proofErr w:type="gramEnd"/>
            <w:r w:rsidR="00F81F7E" w:rsidRPr="00904C6C">
              <w:rPr>
                <w:rFonts w:ascii="Arial" w:hAnsi="Arial" w:cs="Arial"/>
                <w:color w:val="000000"/>
                <w:szCs w:val="18"/>
              </w:rPr>
              <w:t xml:space="preserve"> </w:t>
            </w:r>
            <w:proofErr w:type="spellStart"/>
            <w:r w:rsidR="00F81F7E" w:rsidRPr="00904C6C">
              <w:rPr>
                <w:rFonts w:ascii="Arial" w:hAnsi="Arial" w:cs="Arial"/>
                <w:color w:val="000000"/>
                <w:szCs w:val="18"/>
              </w:rPr>
              <w:t>node</w:t>
            </w:r>
            <w:proofErr w:type="spellEnd"/>
            <w:r w:rsidR="00F81F7E" w:rsidRPr="00904C6C">
              <w:rPr>
                <w:rFonts w:ascii="Arial" w:hAnsi="Arial" w:cs="Arial"/>
                <w:color w:val="000000"/>
                <w:szCs w:val="18"/>
              </w:rPr>
              <w:t xml:space="preserve"> para el </w:t>
            </w:r>
            <w:proofErr w:type="spellStart"/>
            <w:r w:rsidR="00F81F7E" w:rsidRPr="00904C6C">
              <w:rPr>
                <w:rFonts w:ascii="Arial" w:hAnsi="Arial" w:cs="Arial"/>
                <w:color w:val="000000"/>
                <w:szCs w:val="18"/>
              </w:rPr>
              <w:t>backend</w:t>
            </w:r>
            <w:proofErr w:type="spellEnd"/>
          </w:p>
          <w:p w14:paraId="6F7F6138" w14:textId="77777777" w:rsidR="00F81F7E" w:rsidRPr="005A7D62" w:rsidRDefault="00F81F7E" w:rsidP="00036450">
            <w:pPr>
              <w:rPr>
                <w:rFonts w:ascii="Arial" w:hAnsi="Arial" w:cs="Arial"/>
                <w:szCs w:val="18"/>
              </w:rPr>
            </w:pPr>
          </w:p>
          <w:p w14:paraId="525D7CD4" w14:textId="77777777" w:rsidR="004D3011" w:rsidRPr="005A7D62" w:rsidRDefault="004D3011" w:rsidP="00036450">
            <w:pPr>
              <w:rPr>
                <w:rFonts w:ascii="Arial" w:hAnsi="Arial" w:cs="Arial"/>
                <w:szCs w:val="18"/>
              </w:rPr>
            </w:pPr>
          </w:p>
          <w:p w14:paraId="4FFF1065" w14:textId="0724D620" w:rsidR="00904C6C" w:rsidRDefault="00904C6C" w:rsidP="00B359E4">
            <w:pPr>
              <w:pStyle w:val="Ttulo4"/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>APRENDIZ SENA</w:t>
            </w:r>
          </w:p>
          <w:p w14:paraId="678AB1BF" w14:textId="4F88D924" w:rsidR="004D3011" w:rsidRPr="005A7D62" w:rsidRDefault="00F81F7E" w:rsidP="00B359E4">
            <w:pPr>
              <w:pStyle w:val="Ttulo4"/>
              <w:rPr>
                <w:rFonts w:ascii="Arial" w:hAnsi="Arial" w:cs="Arial"/>
                <w:bCs/>
                <w:szCs w:val="18"/>
              </w:rPr>
            </w:pPr>
            <w:r w:rsidRPr="005A7D62">
              <w:rPr>
                <w:rFonts w:ascii="Arial" w:hAnsi="Arial" w:cs="Arial"/>
                <w:szCs w:val="18"/>
              </w:rPr>
              <w:t>BEWE SOFTWARE</w:t>
            </w:r>
            <w:r w:rsidR="002D3CA3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</w:p>
          <w:p w14:paraId="4ED1D955" w14:textId="0787E7F9" w:rsidR="004D3011" w:rsidRPr="005A7D62" w:rsidRDefault="0005087D" w:rsidP="00B359E4">
            <w:pPr>
              <w:pStyle w:val="Fecha"/>
              <w:rPr>
                <w:rFonts w:ascii="Arial" w:hAnsi="Arial" w:cs="Arial"/>
                <w:szCs w:val="18"/>
              </w:rPr>
            </w:pPr>
            <w:r>
              <w:rPr>
                <w:rFonts w:ascii="Arial" w:hAnsi="Arial" w:cs="Arial"/>
                <w:szCs w:val="18"/>
              </w:rPr>
              <w:t>16</w:t>
            </w:r>
            <w:r w:rsidR="00F81F7E" w:rsidRPr="005A7D62">
              <w:rPr>
                <w:rFonts w:ascii="Arial" w:hAnsi="Arial" w:cs="Arial"/>
                <w:szCs w:val="18"/>
              </w:rPr>
              <w:t>-</w:t>
            </w:r>
            <w:r>
              <w:rPr>
                <w:rFonts w:ascii="Arial" w:hAnsi="Arial" w:cs="Arial"/>
                <w:szCs w:val="18"/>
              </w:rPr>
              <w:t>12</w:t>
            </w:r>
            <w:r w:rsidR="00F81F7E" w:rsidRPr="005A7D62">
              <w:rPr>
                <w:rFonts w:ascii="Arial" w:hAnsi="Arial" w:cs="Arial"/>
                <w:szCs w:val="18"/>
              </w:rPr>
              <w:t>-2018</w:t>
            </w:r>
            <w:r w:rsidR="004142CD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  <w:r w:rsidR="00F81F7E" w:rsidRPr="005A7D62">
              <w:rPr>
                <w:rFonts w:ascii="Arial" w:hAnsi="Arial" w:cs="Arial"/>
                <w:szCs w:val="18"/>
                <w:lang w:bidi="es-ES"/>
              </w:rPr>
              <w:t>–</w:t>
            </w:r>
            <w:r w:rsidR="004142CD"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  <w:r w:rsidR="00F81F7E" w:rsidRPr="005A7D62">
              <w:rPr>
                <w:rFonts w:ascii="Arial" w:hAnsi="Arial" w:cs="Arial"/>
                <w:szCs w:val="18"/>
              </w:rPr>
              <w:t>01-06-2019</w:t>
            </w:r>
          </w:p>
          <w:p w14:paraId="791B3C11" w14:textId="2A67589A" w:rsidR="00F81F7E" w:rsidRPr="005A7D62" w:rsidRDefault="00F81F7E" w:rsidP="00F81F7E">
            <w:pPr>
              <w:rPr>
                <w:rFonts w:ascii="Arial" w:hAnsi="Arial" w:cs="Arial"/>
                <w:szCs w:val="18"/>
              </w:rPr>
            </w:pPr>
            <w:r w:rsidRPr="005A7D62">
              <w:rPr>
                <w:rFonts w:ascii="Arial" w:hAnsi="Arial" w:cs="Arial"/>
                <w:color w:val="000000"/>
                <w:szCs w:val="18"/>
              </w:rPr>
              <w:t>Tareas realizadas:</w:t>
            </w:r>
          </w:p>
          <w:p w14:paraId="0C689A6F" w14:textId="77777777" w:rsidR="00E0777F" w:rsidRPr="00E0777F" w:rsidRDefault="00F81F7E" w:rsidP="00E0777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Cs w:val="18"/>
              </w:rPr>
            </w:pPr>
            <w:r w:rsidRPr="00E0777F">
              <w:rPr>
                <w:rFonts w:ascii="Arial" w:hAnsi="Arial" w:cs="Arial"/>
                <w:color w:val="000000"/>
                <w:szCs w:val="18"/>
              </w:rPr>
              <w:t>Mantenimiento preventivo y correctivo de computadores</w:t>
            </w:r>
          </w:p>
          <w:p w14:paraId="2FDF3724" w14:textId="21533C78" w:rsidR="00E0777F" w:rsidRPr="00E0777F" w:rsidRDefault="00F81F7E" w:rsidP="00E0777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Cs w:val="18"/>
              </w:rPr>
            </w:pPr>
            <w:r w:rsidRPr="00E0777F">
              <w:rPr>
                <w:rFonts w:ascii="Arial" w:hAnsi="Arial" w:cs="Arial"/>
                <w:color w:val="000000"/>
                <w:szCs w:val="18"/>
              </w:rPr>
              <w:t xml:space="preserve">instalación de software manejo de base de datos </w:t>
            </w:r>
          </w:p>
          <w:p w14:paraId="24DC493F" w14:textId="03DAFB86" w:rsidR="00F81F7E" w:rsidRPr="0005087D" w:rsidRDefault="00F81F7E" w:rsidP="00E0777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Cs w:val="18"/>
              </w:rPr>
            </w:pPr>
            <w:r w:rsidRPr="00E0777F">
              <w:rPr>
                <w:rFonts w:ascii="Arial" w:hAnsi="Arial" w:cs="Arial"/>
                <w:color w:val="000000"/>
                <w:szCs w:val="18"/>
              </w:rPr>
              <w:t xml:space="preserve">inventario y mejora en el </w:t>
            </w:r>
            <w:r w:rsidRPr="00E0777F">
              <w:rPr>
                <w:rFonts w:ascii="Arial" w:hAnsi="Arial" w:cs="Arial"/>
                <w:szCs w:val="18"/>
              </w:rPr>
              <w:t>área</w:t>
            </w:r>
            <w:r w:rsidRPr="00E0777F">
              <w:rPr>
                <w:rFonts w:ascii="Arial" w:hAnsi="Arial" w:cs="Arial"/>
                <w:color w:val="000000"/>
                <w:szCs w:val="18"/>
              </w:rPr>
              <w:t xml:space="preserve"> y equipos</w:t>
            </w:r>
          </w:p>
          <w:p w14:paraId="02F002C6" w14:textId="15F4EB14" w:rsidR="0005087D" w:rsidRPr="00E0777F" w:rsidRDefault="0005087D" w:rsidP="00E0777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Cs w:val="18"/>
              </w:rPr>
            </w:pPr>
            <w:r>
              <w:rPr>
                <w:rFonts w:ascii="Arial" w:hAnsi="Arial" w:cs="Arial"/>
                <w:color w:val="000000"/>
                <w:szCs w:val="18"/>
              </w:rPr>
              <w:t xml:space="preserve">creación de </w:t>
            </w:r>
            <w:proofErr w:type="spellStart"/>
            <w:r>
              <w:rPr>
                <w:rFonts w:ascii="Arial" w:hAnsi="Arial" w:cs="Arial"/>
                <w:color w:val="000000"/>
                <w:szCs w:val="18"/>
              </w:rPr>
              <w:t>scripst</w:t>
            </w:r>
            <w:proofErr w:type="spellEnd"/>
            <w:r>
              <w:rPr>
                <w:rFonts w:ascii="Arial" w:hAnsi="Arial" w:cs="Arial"/>
                <w:color w:val="000000"/>
                <w:szCs w:val="18"/>
              </w:rPr>
              <w:t xml:space="preserve"> en node</w:t>
            </w:r>
            <w:r w:rsidR="0048350B">
              <w:rPr>
                <w:rFonts w:ascii="Arial" w:hAnsi="Arial" w:cs="Arial"/>
                <w:color w:val="000000"/>
                <w:szCs w:val="18"/>
              </w:rPr>
              <w:t>.js</w:t>
            </w:r>
          </w:p>
          <w:p w14:paraId="0B725531" w14:textId="14BFA5CC" w:rsidR="004D3011" w:rsidRPr="005A7D62" w:rsidRDefault="00036450" w:rsidP="00F81F7E">
            <w:pPr>
              <w:rPr>
                <w:rFonts w:ascii="Arial" w:hAnsi="Arial" w:cs="Arial"/>
                <w:szCs w:val="18"/>
                <w:lang w:bidi="es-ES"/>
              </w:rPr>
            </w:pPr>
            <w:r w:rsidRPr="005A7D62">
              <w:rPr>
                <w:rFonts w:ascii="Arial" w:hAnsi="Arial" w:cs="Arial"/>
                <w:szCs w:val="18"/>
                <w:lang w:bidi="es-ES"/>
              </w:rPr>
              <w:t xml:space="preserve"> </w:t>
            </w:r>
          </w:p>
          <w:p w14:paraId="174845A6" w14:textId="77777777" w:rsidR="00F81F7E" w:rsidRPr="005A7D62" w:rsidRDefault="00F81F7E" w:rsidP="00F81F7E">
            <w:pPr>
              <w:rPr>
                <w:rFonts w:ascii="Arial" w:hAnsi="Arial" w:cs="Arial"/>
                <w:szCs w:val="18"/>
              </w:rPr>
            </w:pPr>
          </w:p>
          <w:p w14:paraId="34CDCD9F" w14:textId="77777777" w:rsidR="00036450" w:rsidRPr="005A7D62" w:rsidRDefault="00F81F7E" w:rsidP="00F81F7E">
            <w:pPr>
              <w:pStyle w:val="Ttulo2"/>
              <w:rPr>
                <w:rFonts w:ascii="Arial" w:hAnsi="Arial" w:cs="Arial"/>
                <w:sz w:val="18"/>
                <w:szCs w:val="18"/>
              </w:rPr>
            </w:pPr>
            <w:r w:rsidRPr="005A7D62">
              <w:rPr>
                <w:rFonts w:ascii="Arial" w:hAnsi="Arial" w:cs="Arial"/>
                <w:sz w:val="18"/>
                <w:szCs w:val="18"/>
              </w:rPr>
              <w:t xml:space="preserve">RERENCIAS </w:t>
            </w:r>
          </w:p>
          <w:p w14:paraId="10FB0113" w14:textId="25F79645" w:rsidR="005A7D62" w:rsidRDefault="00F81F7E" w:rsidP="00F81F7E">
            <w:pPr>
              <w:rPr>
                <w:rFonts w:ascii="Arial" w:eastAsiaTheme="majorEastAsia" w:hAnsi="Arial" w:cs="Arial"/>
                <w:b/>
                <w:bCs/>
                <w:caps/>
                <w:szCs w:val="18"/>
              </w:rPr>
            </w:pPr>
            <w:r w:rsidRPr="005A7D62">
              <w:rPr>
                <w:rFonts w:ascii="Arial" w:eastAsiaTheme="majorEastAsia" w:hAnsi="Arial" w:cs="Arial"/>
                <w:b/>
                <w:bCs/>
                <w:caps/>
                <w:szCs w:val="18"/>
              </w:rPr>
              <w:t>laborales</w:t>
            </w:r>
          </w:p>
          <w:p w14:paraId="7C549F38" w14:textId="2962CE7A" w:rsidR="00F81F7E" w:rsidRDefault="00906B3B" w:rsidP="00F81F7E">
            <w:pPr>
              <w:rPr>
                <w:rFonts w:ascii="Arial" w:eastAsiaTheme="majorEastAsia" w:hAnsi="Arial" w:cs="Arial"/>
                <w:szCs w:val="18"/>
              </w:rPr>
            </w:pPr>
            <w:r w:rsidRPr="00906B3B">
              <w:rPr>
                <w:rFonts w:ascii="Arial" w:eastAsiaTheme="majorEastAsia" w:hAnsi="Arial" w:cs="Arial"/>
                <w:caps/>
                <w:szCs w:val="18"/>
              </w:rPr>
              <w:t>C</w:t>
            </w:r>
            <w:r w:rsidR="005A7D62" w:rsidRPr="005A7D62">
              <w:rPr>
                <w:rFonts w:ascii="Arial" w:eastAsiaTheme="majorEastAsia" w:hAnsi="Arial" w:cs="Arial"/>
                <w:szCs w:val="18"/>
              </w:rPr>
              <w:t xml:space="preserve">arlos </w:t>
            </w:r>
            <w:r>
              <w:rPr>
                <w:rFonts w:ascii="Arial" w:eastAsiaTheme="majorEastAsia" w:hAnsi="Arial" w:cs="Arial"/>
                <w:szCs w:val="18"/>
              </w:rPr>
              <w:t>L</w:t>
            </w:r>
            <w:r w:rsidRPr="005A7D62">
              <w:rPr>
                <w:rFonts w:ascii="Arial" w:eastAsiaTheme="majorEastAsia" w:hAnsi="Arial" w:cs="Arial"/>
                <w:szCs w:val="18"/>
              </w:rPr>
              <w:t>ópez</w:t>
            </w:r>
          </w:p>
          <w:p w14:paraId="5611C8EF" w14:textId="1724AA56" w:rsidR="00F81F7E" w:rsidRPr="00C77E7B" w:rsidRDefault="009913C6" w:rsidP="00F81F7E">
            <w:pPr>
              <w:rPr>
                <w:rFonts w:ascii="Arial" w:eastAsiaTheme="majorEastAsia" w:hAnsi="Arial" w:cs="Arial"/>
                <w:szCs w:val="18"/>
              </w:rPr>
            </w:pPr>
            <w:r>
              <w:rPr>
                <w:rFonts w:ascii="Arial" w:eastAsiaTheme="majorEastAsia" w:hAnsi="Arial" w:cs="Arial"/>
                <w:szCs w:val="18"/>
              </w:rPr>
              <w:t>+34 634566107</w:t>
            </w:r>
          </w:p>
          <w:p w14:paraId="6DF8DC59" w14:textId="77777777" w:rsidR="00F81F7E" w:rsidRPr="005A7D62" w:rsidRDefault="00F81F7E" w:rsidP="00F81F7E">
            <w:pPr>
              <w:rPr>
                <w:rFonts w:ascii="Arial" w:eastAsiaTheme="majorEastAsia" w:hAnsi="Arial" w:cs="Arial"/>
                <w:b/>
                <w:bCs/>
                <w:caps/>
                <w:szCs w:val="18"/>
              </w:rPr>
            </w:pPr>
          </w:p>
          <w:p w14:paraId="624B972C" w14:textId="77777777" w:rsidR="00F81F7E" w:rsidRDefault="00F81F7E" w:rsidP="00F81F7E">
            <w:pPr>
              <w:rPr>
                <w:rFonts w:ascii="Arial" w:eastAsiaTheme="majorEastAsia" w:hAnsi="Arial" w:cs="Arial"/>
                <w:b/>
                <w:bCs/>
                <w:caps/>
                <w:szCs w:val="18"/>
              </w:rPr>
            </w:pPr>
            <w:r w:rsidRPr="005A7D62">
              <w:rPr>
                <w:rFonts w:ascii="Arial" w:eastAsiaTheme="majorEastAsia" w:hAnsi="Arial" w:cs="Arial"/>
                <w:b/>
                <w:bCs/>
                <w:caps/>
                <w:szCs w:val="18"/>
              </w:rPr>
              <w:t>personales</w:t>
            </w:r>
          </w:p>
          <w:p w14:paraId="707B4748" w14:textId="22DDC374" w:rsidR="007442CE" w:rsidRDefault="007442CE" w:rsidP="00F81F7E">
            <w:pPr>
              <w:rPr>
                <w:rFonts w:ascii="Arial" w:eastAsiaTheme="majorEastAsia" w:hAnsi="Arial" w:cs="Arial"/>
                <w:b/>
                <w:bCs/>
                <w:caps/>
                <w:szCs w:val="18"/>
              </w:rPr>
            </w:pPr>
            <w:r>
              <w:rPr>
                <w:rFonts w:ascii="Arial" w:eastAsiaTheme="majorEastAsia" w:hAnsi="Arial" w:cs="Arial"/>
                <w:b/>
                <w:bCs/>
                <w:szCs w:val="18"/>
              </w:rPr>
              <w:t>Yiceth Ballesteros</w:t>
            </w:r>
          </w:p>
          <w:p w14:paraId="04913777" w14:textId="77777777" w:rsidR="007442CE" w:rsidRDefault="009913C6" w:rsidP="00F81F7E">
            <w:pPr>
              <w:rPr>
                <w:rFonts w:ascii="Arial" w:hAnsi="Arial" w:cs="Arial"/>
                <w:szCs w:val="18"/>
              </w:rPr>
            </w:pPr>
            <w:r>
              <w:rPr>
                <w:rFonts w:ascii="Arial" w:hAnsi="Arial" w:cs="Arial"/>
                <w:szCs w:val="18"/>
              </w:rPr>
              <w:t xml:space="preserve">+57 </w:t>
            </w:r>
            <w:r w:rsidR="007442CE">
              <w:rPr>
                <w:rFonts w:ascii="Arial" w:hAnsi="Arial" w:cs="Arial"/>
                <w:szCs w:val="18"/>
              </w:rPr>
              <w:t>312</w:t>
            </w:r>
            <w:r w:rsidR="00C77E7B">
              <w:rPr>
                <w:rFonts w:ascii="Arial" w:hAnsi="Arial" w:cs="Arial"/>
                <w:szCs w:val="18"/>
              </w:rPr>
              <w:t xml:space="preserve"> </w:t>
            </w:r>
            <w:r w:rsidR="007442CE">
              <w:rPr>
                <w:rFonts w:ascii="Arial" w:hAnsi="Arial" w:cs="Arial"/>
                <w:szCs w:val="18"/>
              </w:rPr>
              <w:t>309</w:t>
            </w:r>
            <w:r w:rsidR="00C77E7B">
              <w:rPr>
                <w:rFonts w:ascii="Arial" w:hAnsi="Arial" w:cs="Arial"/>
                <w:szCs w:val="18"/>
              </w:rPr>
              <w:t xml:space="preserve"> </w:t>
            </w:r>
            <w:r w:rsidR="007442CE">
              <w:rPr>
                <w:rFonts w:ascii="Arial" w:hAnsi="Arial" w:cs="Arial"/>
                <w:szCs w:val="18"/>
              </w:rPr>
              <w:t>75</w:t>
            </w:r>
            <w:r w:rsidR="00C77E7B">
              <w:rPr>
                <w:rFonts w:ascii="Arial" w:hAnsi="Arial" w:cs="Arial"/>
                <w:szCs w:val="18"/>
              </w:rPr>
              <w:t xml:space="preserve"> </w:t>
            </w:r>
            <w:r w:rsidR="007442CE">
              <w:rPr>
                <w:rFonts w:ascii="Arial" w:hAnsi="Arial" w:cs="Arial"/>
                <w:szCs w:val="18"/>
              </w:rPr>
              <w:t>94</w:t>
            </w:r>
          </w:p>
          <w:p w14:paraId="51DDAAA0" w14:textId="77777777" w:rsidR="001F0A42" w:rsidRDefault="001F0A42" w:rsidP="00F81F7E">
            <w:pPr>
              <w:rPr>
                <w:rFonts w:ascii="Arial" w:hAnsi="Arial" w:cs="Arial"/>
                <w:szCs w:val="18"/>
              </w:rPr>
            </w:pPr>
          </w:p>
          <w:p w14:paraId="5FD25A8F" w14:textId="77777777" w:rsidR="001F0A42" w:rsidRDefault="001F0A42" w:rsidP="00F81F7E">
            <w:pPr>
              <w:rPr>
                <w:rFonts w:ascii="Arial" w:eastAsiaTheme="majorEastAsia" w:hAnsi="Arial" w:cs="Arial"/>
                <w:b/>
                <w:bCs/>
                <w:szCs w:val="18"/>
              </w:rPr>
            </w:pPr>
            <w:proofErr w:type="spellStart"/>
            <w:r>
              <w:rPr>
                <w:rFonts w:ascii="Arial" w:eastAsiaTheme="majorEastAsia" w:hAnsi="Arial" w:cs="Arial"/>
                <w:b/>
                <w:bCs/>
                <w:szCs w:val="18"/>
              </w:rPr>
              <w:t>Hawy</w:t>
            </w:r>
            <w:proofErr w:type="spellEnd"/>
            <w:r>
              <w:rPr>
                <w:rFonts w:ascii="Arial" w:eastAsiaTheme="majorEastAsia" w:hAnsi="Arial" w:cs="Arial"/>
                <w:b/>
                <w:bCs/>
                <w:szCs w:val="18"/>
              </w:rPr>
              <w:t xml:space="preserve"> Pinto</w:t>
            </w:r>
          </w:p>
          <w:p w14:paraId="3A8FFC96" w14:textId="23E90EB2" w:rsidR="001F0A42" w:rsidRPr="005A7D62" w:rsidRDefault="001F0A42" w:rsidP="00F81F7E">
            <w:pPr>
              <w:rPr>
                <w:rFonts w:ascii="Arial" w:hAnsi="Arial" w:cs="Arial"/>
                <w:szCs w:val="18"/>
              </w:rPr>
            </w:pPr>
            <w:r>
              <w:rPr>
                <w:rFonts w:ascii="Arial" w:hAnsi="Arial" w:cs="Arial"/>
                <w:szCs w:val="18"/>
              </w:rPr>
              <w:t>+57 320 853 68 08</w:t>
            </w:r>
          </w:p>
        </w:tc>
      </w:tr>
    </w:tbl>
    <w:p w14:paraId="02CD5F8E" w14:textId="0F8C3D8B" w:rsidR="00654F8C" w:rsidRPr="000A659C" w:rsidRDefault="00C11FDF" w:rsidP="000A659C">
      <w:pPr>
        <w:rPr>
          <w:rFonts w:ascii="Arial" w:eastAsiaTheme="majorEastAsia" w:hAnsi="Arial" w:cs="Arial"/>
          <w:b/>
          <w:bCs/>
          <w:caps/>
          <w:szCs w:val="18"/>
        </w:rPr>
      </w:pPr>
      <w:r w:rsidRPr="005A7D62">
        <w:rPr>
          <w:rFonts w:ascii="Arial" w:hAnsi="Arial" w:cs="Arial"/>
          <w:noProof/>
          <w:szCs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94D4151" wp14:editId="557EE567">
                <wp:simplePos x="0" y="0"/>
                <wp:positionH relativeFrom="column">
                  <wp:posOffset>1273439</wp:posOffset>
                </wp:positionH>
                <wp:positionV relativeFrom="paragraph">
                  <wp:posOffset>-318135</wp:posOffset>
                </wp:positionV>
                <wp:extent cx="62642" cy="65314"/>
                <wp:effectExtent l="0" t="0" r="13970" b="11430"/>
                <wp:wrapNone/>
                <wp:docPr id="38" name="Shape8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42" cy="65314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1600"/>
                            <a:gd name="f4" fmla="val 10797"/>
                            <a:gd name="f5" fmla="val 8278"/>
                            <a:gd name="f6" fmla="val 8256"/>
                            <a:gd name="f7" fmla="val 6722"/>
                            <a:gd name="f8" fmla="val 13405"/>
                            <a:gd name="f9" fmla="val 4198"/>
                            <a:gd name="f10" fmla="val 16580"/>
                            <a:gd name="f11" fmla="val 17401"/>
                            <a:gd name="f12" fmla="val 14878"/>
                            <a:gd name="f13" fmla="val 13321"/>
                            <a:gd name="f14" fmla="*/ f0 1 21600"/>
                            <a:gd name="f15" fmla="*/ f1 1 21600"/>
                            <a:gd name="f16" fmla="*/ 6722 f14 1"/>
                            <a:gd name="f17" fmla="*/ 14878 f14 1"/>
                            <a:gd name="f18" fmla="*/ 15460 f15 1"/>
                            <a:gd name="f19" fmla="*/ 8256 f15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6" t="f19" r="f17" b="f18"/>
                          <a:pathLst>
                            <a:path w="21600" h="21600">
                              <a:moveTo>
                                <a:pt x="f4" y="f2"/>
                              </a:moveTo>
                              <a:lnTo>
                                <a:pt x="f5" y="f6"/>
                              </a:lnTo>
                              <a:lnTo>
                                <a:pt x="f2" y="f6"/>
                              </a:lnTo>
                              <a:lnTo>
                                <a:pt x="f7" y="f8"/>
                              </a:lnTo>
                              <a:lnTo>
                                <a:pt x="f9" y="f3"/>
                              </a:lnTo>
                              <a:lnTo>
                                <a:pt x="f4" y="f10"/>
                              </a:lnTo>
                              <a:lnTo>
                                <a:pt x="f11" y="f3"/>
                              </a:lnTo>
                              <a:lnTo>
                                <a:pt x="f12" y="f8"/>
                              </a:lnTo>
                              <a:lnTo>
                                <a:pt x="f3" y="f6"/>
                              </a:lnTo>
                              <a:lnTo>
                                <a:pt x="f13" y="f6"/>
                              </a:lnTo>
                              <a:lnTo>
                                <a:pt x="f4" y="f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 w="12700"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3CEB8E2" w14:textId="77777777" w:rsidR="00654F8C" w:rsidRDefault="00654F8C" w:rsidP="0019008A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vert="horz" wrap="square" lIns="0" tIns="0" rIns="0" bIns="0" anchor="ctr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D4151" id="_x0000_s1055" style="position:absolute;margin-left:100.25pt;margin-top:-25.05pt;width:4.95pt;height:5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" adj="-11796480,,5400" path="m10797,l8278,8256,,8256r6722,5149l4198,21600r6599,-5020l17401,21600,14878,13405,21600,8256r-8279,l10797,xe" fillcolor="#968c8c [3209]" strokecolor="#968c8c [3209]" strokeweight="1pt">
                <v:stroke joinstyle="miter"/>
                <v:formulas/>
                <v:path arrowok="t" o:connecttype="custom" o:connectlocs="31321,0;62642,32657;31321,65314;0,32657" o:connectangles="270,0,90,180" textboxrect="6722,8256,14878,15460"/>
                <v:textbox inset="0,0,0,0">
                  <w:txbxContent>
                    <w:p w14:paraId="23CEB8E2" w14:textId="77777777" w:rsidR="00654F8C" w:rsidRDefault="00654F8C" w:rsidP="0019008A">
                      <w:pPr>
                        <w:jc w:val="center"/>
                      </w:pPr>
                      <w: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</w:p>
    <w:sectPr w:rsidR="00654F8C" w:rsidRPr="000A659C" w:rsidSect="0059649E">
      <w:headerReference w:type="default" r:id="rId22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4C788D" w14:textId="77777777" w:rsidR="00654F8C" w:rsidRDefault="00654F8C" w:rsidP="000C45FF">
      <w:r>
        <w:separator/>
      </w:r>
    </w:p>
  </w:endnote>
  <w:endnote w:type="continuationSeparator" w:id="0">
    <w:p w14:paraId="30C5329B" w14:textId="77777777" w:rsidR="00654F8C" w:rsidRDefault="00654F8C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510469" w14:textId="77777777" w:rsidR="00654F8C" w:rsidRDefault="00654F8C" w:rsidP="000C45FF">
      <w:r>
        <w:separator/>
      </w:r>
    </w:p>
  </w:footnote>
  <w:footnote w:type="continuationSeparator" w:id="0">
    <w:p w14:paraId="01E1F82C" w14:textId="77777777" w:rsidR="00654F8C" w:rsidRDefault="00654F8C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A86EC3" w14:textId="77777777" w:rsidR="00654F8C" w:rsidRPr="0059649E" w:rsidRDefault="00654F8C">
    <w:pPr>
      <w:pStyle w:val="Encabezado"/>
    </w:pPr>
    <w:r w:rsidRPr="0059649E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5A054CEE" wp14:editId="18651BA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86925FA"/>
    <w:multiLevelType w:val="hybridMultilevel"/>
    <w:tmpl w:val="21D2C6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9BE0A96"/>
    <w:multiLevelType w:val="hybridMultilevel"/>
    <w:tmpl w:val="8F88F9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4"/>
  </w:num>
  <w:num w:numId="14">
    <w:abstractNumId w:val="1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01C"/>
    <w:rsid w:val="00036450"/>
    <w:rsid w:val="0005087D"/>
    <w:rsid w:val="00071867"/>
    <w:rsid w:val="00075675"/>
    <w:rsid w:val="00094499"/>
    <w:rsid w:val="000A659C"/>
    <w:rsid w:val="000B5FA1"/>
    <w:rsid w:val="000C45FF"/>
    <w:rsid w:val="000E3FD1"/>
    <w:rsid w:val="000E534A"/>
    <w:rsid w:val="00112054"/>
    <w:rsid w:val="001424E5"/>
    <w:rsid w:val="001525E1"/>
    <w:rsid w:val="00180329"/>
    <w:rsid w:val="0019001F"/>
    <w:rsid w:val="0019008A"/>
    <w:rsid w:val="001A74A5"/>
    <w:rsid w:val="001B2ABD"/>
    <w:rsid w:val="001E0391"/>
    <w:rsid w:val="001E1759"/>
    <w:rsid w:val="001F0A42"/>
    <w:rsid w:val="001F1ECC"/>
    <w:rsid w:val="002400EB"/>
    <w:rsid w:val="00255393"/>
    <w:rsid w:val="002559EC"/>
    <w:rsid w:val="00256CF7"/>
    <w:rsid w:val="00281FD5"/>
    <w:rsid w:val="00293B4B"/>
    <w:rsid w:val="002D3CA3"/>
    <w:rsid w:val="0030481B"/>
    <w:rsid w:val="003156FC"/>
    <w:rsid w:val="003254B5"/>
    <w:rsid w:val="0037121F"/>
    <w:rsid w:val="003A2E9A"/>
    <w:rsid w:val="003A6B7D"/>
    <w:rsid w:val="003B06CA"/>
    <w:rsid w:val="004071FC"/>
    <w:rsid w:val="004142CD"/>
    <w:rsid w:val="00445947"/>
    <w:rsid w:val="004561E8"/>
    <w:rsid w:val="0046064C"/>
    <w:rsid w:val="00473EE6"/>
    <w:rsid w:val="004813B3"/>
    <w:rsid w:val="0048350B"/>
    <w:rsid w:val="00496591"/>
    <w:rsid w:val="004A6E2A"/>
    <w:rsid w:val="004C63E4"/>
    <w:rsid w:val="004D3011"/>
    <w:rsid w:val="004E6961"/>
    <w:rsid w:val="0050526B"/>
    <w:rsid w:val="005262AC"/>
    <w:rsid w:val="005639B9"/>
    <w:rsid w:val="0059649E"/>
    <w:rsid w:val="005A7D62"/>
    <w:rsid w:val="005C601C"/>
    <w:rsid w:val="005E39D5"/>
    <w:rsid w:val="00600670"/>
    <w:rsid w:val="00606826"/>
    <w:rsid w:val="0062123A"/>
    <w:rsid w:val="00640266"/>
    <w:rsid w:val="00646E75"/>
    <w:rsid w:val="00654F8C"/>
    <w:rsid w:val="00664CEB"/>
    <w:rsid w:val="006771D0"/>
    <w:rsid w:val="006F3A32"/>
    <w:rsid w:val="00715FCB"/>
    <w:rsid w:val="00743101"/>
    <w:rsid w:val="007442CE"/>
    <w:rsid w:val="0076001E"/>
    <w:rsid w:val="007775E1"/>
    <w:rsid w:val="007867A0"/>
    <w:rsid w:val="007927F5"/>
    <w:rsid w:val="00802CA0"/>
    <w:rsid w:val="00831FFD"/>
    <w:rsid w:val="00904C6C"/>
    <w:rsid w:val="00906B3B"/>
    <w:rsid w:val="009260CD"/>
    <w:rsid w:val="00937B2F"/>
    <w:rsid w:val="00952C25"/>
    <w:rsid w:val="00983E88"/>
    <w:rsid w:val="009913C6"/>
    <w:rsid w:val="009A09AC"/>
    <w:rsid w:val="009C4422"/>
    <w:rsid w:val="009D2BC2"/>
    <w:rsid w:val="00A2118D"/>
    <w:rsid w:val="00A75030"/>
    <w:rsid w:val="00AD76E2"/>
    <w:rsid w:val="00B20152"/>
    <w:rsid w:val="00B359E4"/>
    <w:rsid w:val="00B57D98"/>
    <w:rsid w:val="00B70850"/>
    <w:rsid w:val="00BD66C4"/>
    <w:rsid w:val="00C066B6"/>
    <w:rsid w:val="00C11FDF"/>
    <w:rsid w:val="00C37BA1"/>
    <w:rsid w:val="00C4674C"/>
    <w:rsid w:val="00C506CF"/>
    <w:rsid w:val="00C72BED"/>
    <w:rsid w:val="00C76309"/>
    <w:rsid w:val="00C77E7B"/>
    <w:rsid w:val="00C92DF6"/>
    <w:rsid w:val="00C9578B"/>
    <w:rsid w:val="00CB0055"/>
    <w:rsid w:val="00CC0C6D"/>
    <w:rsid w:val="00D04BFE"/>
    <w:rsid w:val="00D2522B"/>
    <w:rsid w:val="00D422DE"/>
    <w:rsid w:val="00D5459D"/>
    <w:rsid w:val="00D75ACD"/>
    <w:rsid w:val="00D87FC1"/>
    <w:rsid w:val="00DA1F4D"/>
    <w:rsid w:val="00DA480D"/>
    <w:rsid w:val="00DD172A"/>
    <w:rsid w:val="00E0777F"/>
    <w:rsid w:val="00E25A26"/>
    <w:rsid w:val="00E4381A"/>
    <w:rsid w:val="00E55D74"/>
    <w:rsid w:val="00EB30BF"/>
    <w:rsid w:val="00EC46EE"/>
    <w:rsid w:val="00EE4C8D"/>
    <w:rsid w:val="00F125B0"/>
    <w:rsid w:val="00F60274"/>
    <w:rsid w:val="00F77FB9"/>
    <w:rsid w:val="00F81F7E"/>
    <w:rsid w:val="00F94526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D8B9DF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1900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www.linkedin.com/in/harold-andres-vargas-diaz-bb793617b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andres-diaz.xyz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sv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svg"/><Relationship Id="rId20" Type="http://schemas.openxmlformats.org/officeDocument/2006/relationships/image" Target="media/image10.sv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sv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svg"/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THE\AppData\Local\Microsoft\Office\16.0\DTS\es-ES%7b8B5FF10B-BFFB-44AA-ABAA-C2B0289014DB%7d\%7b6EB9093C-F479-4A13-A0B4-DD01D0EC952E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2AA33903A154C42A6A29D6DC1B750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19D33B-8EA9-4320-A7C7-F1738562AF20}"/>
      </w:docPartPr>
      <w:docPartBody>
        <w:p w:rsidR="001E6EC7" w:rsidRDefault="00E139C1">
          <w:pPr>
            <w:pStyle w:val="22AA33903A154C42A6A29D6DC1B750A3"/>
          </w:pPr>
          <w:r w:rsidRPr="0059649E">
            <w:rPr>
              <w:lang w:bidi="es-ES"/>
            </w:rPr>
            <w:t>Perfil</w:t>
          </w:r>
        </w:p>
      </w:docPartBody>
    </w:docPart>
    <w:docPart>
      <w:docPartPr>
        <w:name w:val="D9D3F74956CF4FDB8BF57F86864E2C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6C2B92-90DB-4FAF-989C-12ED841869EF}"/>
      </w:docPartPr>
      <w:docPartBody>
        <w:p w:rsidR="001E6EC7" w:rsidRDefault="00E139C1">
          <w:pPr>
            <w:pStyle w:val="D9D3F74956CF4FDB8BF57F86864E2C32"/>
          </w:pPr>
          <w:r w:rsidRPr="0059649E">
            <w:rPr>
              <w:lang w:bidi="es-ES"/>
            </w:rPr>
            <w:t>EXPERIENCIA LABORAL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9C1"/>
    <w:rsid w:val="001E6EC7"/>
    <w:rsid w:val="00285C62"/>
    <w:rsid w:val="0030524A"/>
    <w:rsid w:val="00566268"/>
    <w:rsid w:val="00BE53CD"/>
    <w:rsid w:val="00E139C1"/>
    <w:rsid w:val="00E86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2AA33903A154C42A6A29D6DC1B750A3">
    <w:name w:val="22AA33903A154C42A6A29D6DC1B750A3"/>
  </w:style>
  <w:style w:type="character" w:styleId="Hipervnculo">
    <w:name w:val="Hyperlink"/>
    <w:basedOn w:val="Fuentedeprrafopredeter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D9D3F74956CF4FDB8BF57F86864E2C32">
    <w:name w:val="D9D3F74956CF4FDB8BF57F86864E2C32"/>
  </w:style>
  <w:style w:type="character" w:customStyle="1" w:styleId="Ttulo2Car">
    <w:name w:val="Título 2 Car"/>
    <w:basedOn w:val="Fuentedeprrafopredeter"/>
    <w:link w:val="Ttulo2"/>
    <w:uiPriority w:val="9"/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7A0EAD-1C64-4E46-A9CC-1BD30D3CA5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{6EB9093C-F479-4A13-A0B4-DD01D0EC952E}tf00546271_win32</Template>
  <TotalTime>0</TotalTime>
  <Pages>1</Pages>
  <Words>293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2021-03-29T04:01:00Z</dcterms:created>
  <dcterms:modified xsi:type="dcterms:W3CDTF">2021-03-30T14:02:00Z</dcterms:modified>
</cp:coreProperties>
</file>